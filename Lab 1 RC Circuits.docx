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76F4AC" w14:textId="0063E322" w:rsidR="009C2635" w:rsidRDefault="00A46C2B">
      <w:pPr>
        <w:pStyle w:val="Heading1"/>
        <w:spacing w:before="120" w:after="120"/>
        <w:jc w:val="center"/>
        <w:rPr>
          <w:rFonts w:eastAsia="SimSun"/>
          <w:b w:val="0"/>
          <w:sz w:val="32"/>
          <w:szCs w:val="32"/>
          <w:lang w:eastAsia="zh-CN"/>
        </w:rPr>
      </w:pPr>
      <w:bookmarkStart w:id="0" w:name="_Hlk164006392"/>
      <w:bookmarkEnd w:id="0"/>
      <w:r w:rsidRPr="1A941B31">
        <w:rPr>
          <w:rFonts w:eastAsia="SimSun"/>
          <w:b w:val="0"/>
          <w:sz w:val="32"/>
          <w:szCs w:val="32"/>
          <w:lang w:eastAsia="zh-CN"/>
        </w:rPr>
        <w:t>Laboratory</w:t>
      </w:r>
      <w:r w:rsidR="00F75BA8" w:rsidRPr="1A941B31">
        <w:rPr>
          <w:rFonts w:eastAsia="SimSun"/>
          <w:b w:val="0"/>
          <w:sz w:val="32"/>
          <w:szCs w:val="32"/>
          <w:lang w:eastAsia="zh-CN"/>
        </w:rPr>
        <w:t xml:space="preserve"> </w:t>
      </w:r>
      <w:r w:rsidR="009C2635" w:rsidRPr="1A941B31">
        <w:rPr>
          <w:rFonts w:eastAsia="SimSun"/>
          <w:b w:val="0"/>
          <w:sz w:val="32"/>
          <w:szCs w:val="32"/>
          <w:lang w:eastAsia="zh-CN"/>
        </w:rPr>
        <w:t>1: RC Circuits</w:t>
      </w:r>
      <w:r w:rsidR="00F75BA8" w:rsidRPr="1A941B31">
        <w:rPr>
          <w:rFonts w:eastAsia="SimSun"/>
          <w:b w:val="0"/>
          <w:sz w:val="32"/>
          <w:szCs w:val="32"/>
          <w:lang w:eastAsia="zh-CN"/>
        </w:rPr>
        <w:t xml:space="preserve"> </w:t>
      </w:r>
    </w:p>
    <w:p w14:paraId="349FFC9D" w14:textId="15D8BA7C" w:rsidR="00C46CD8" w:rsidRPr="005E6E84" w:rsidRDefault="00A46C2B">
      <w:pPr>
        <w:pStyle w:val="Heading1"/>
        <w:spacing w:before="120" w:after="120"/>
        <w:jc w:val="center"/>
        <w:rPr>
          <w:rFonts w:eastAsia="SimSun"/>
          <w:b w:val="0"/>
          <w:sz w:val="32"/>
          <w:szCs w:val="22"/>
          <w:lang w:eastAsia="zh-CN"/>
        </w:rPr>
      </w:pPr>
      <w:r w:rsidRPr="005E6E84">
        <w:rPr>
          <w:rFonts w:eastAsia="SimSun"/>
          <w:b w:val="0"/>
          <w:sz w:val="32"/>
          <w:szCs w:val="22"/>
          <w:lang w:eastAsia="zh-CN"/>
        </w:rPr>
        <w:t>L</w:t>
      </w:r>
      <w:r w:rsidR="00F75BA8" w:rsidRPr="005E6E84">
        <w:rPr>
          <w:rFonts w:eastAsia="SimSun"/>
          <w:b w:val="0"/>
          <w:sz w:val="32"/>
          <w:szCs w:val="22"/>
          <w:lang w:eastAsia="zh-CN"/>
        </w:rPr>
        <w:t xml:space="preserve">ab </w:t>
      </w:r>
      <w:r w:rsidRPr="005E6E84">
        <w:rPr>
          <w:rFonts w:eastAsia="SimSun"/>
          <w:b w:val="0"/>
          <w:sz w:val="32"/>
          <w:szCs w:val="22"/>
          <w:lang w:eastAsia="zh-CN"/>
        </w:rPr>
        <w:t>S</w:t>
      </w:r>
      <w:r w:rsidR="00F75BA8" w:rsidRPr="005E6E84">
        <w:rPr>
          <w:rFonts w:eastAsia="SimSun"/>
          <w:b w:val="0"/>
          <w:sz w:val="32"/>
          <w:szCs w:val="22"/>
          <w:lang w:eastAsia="zh-CN"/>
        </w:rPr>
        <w:t>ection</w:t>
      </w:r>
      <w:r w:rsidRPr="005E6E84">
        <w:rPr>
          <w:rFonts w:eastAsia="SimSun"/>
          <w:b w:val="0"/>
          <w:sz w:val="32"/>
          <w:szCs w:val="22"/>
          <w:lang w:eastAsia="zh-CN"/>
        </w:rPr>
        <w:t xml:space="preserve"> </w:t>
      </w:r>
      <w:r w:rsidR="00984926">
        <w:rPr>
          <w:rFonts w:eastAsia="SimSun"/>
          <w:b w:val="0"/>
          <w:sz w:val="32"/>
          <w:szCs w:val="22"/>
          <w:lang w:eastAsia="zh-CN"/>
        </w:rPr>
        <w:t>AA</w:t>
      </w:r>
    </w:p>
    <w:p w14:paraId="78AADBDD" w14:textId="01F395D5" w:rsidR="00C46CD8" w:rsidRPr="005E6E84" w:rsidRDefault="001C0C2A">
      <w:pPr>
        <w:spacing w:before="120" w:after="120"/>
        <w:jc w:val="center"/>
        <w:rPr>
          <w:sz w:val="22"/>
          <w:szCs w:val="22"/>
        </w:rPr>
      </w:pPr>
      <w:r w:rsidRPr="005E6E84">
        <w:rPr>
          <w:sz w:val="22"/>
          <w:szCs w:val="22"/>
        </w:rPr>
        <w:t xml:space="preserve"> </w:t>
      </w:r>
      <w:r w:rsidR="00984926">
        <w:rPr>
          <w:sz w:val="22"/>
          <w:szCs w:val="22"/>
        </w:rPr>
        <w:t xml:space="preserve">Travis Kee, Ethan Diep, </w:t>
      </w:r>
      <w:proofErr w:type="spellStart"/>
      <w:r w:rsidR="00984926">
        <w:rPr>
          <w:sz w:val="22"/>
          <w:szCs w:val="22"/>
        </w:rPr>
        <w:t>Junha</w:t>
      </w:r>
      <w:r w:rsidR="007D5DBC">
        <w:rPr>
          <w:sz w:val="22"/>
          <w:szCs w:val="22"/>
        </w:rPr>
        <w:t>n</w:t>
      </w:r>
      <w:proofErr w:type="spellEnd"/>
      <w:r w:rsidR="007D5DBC">
        <w:rPr>
          <w:sz w:val="22"/>
          <w:szCs w:val="22"/>
        </w:rPr>
        <w:t xml:space="preserve"> Jiao </w:t>
      </w:r>
    </w:p>
    <w:p w14:paraId="4DC19C67" w14:textId="0904D947" w:rsidR="003537CB" w:rsidRPr="005E6E84" w:rsidRDefault="005A0033">
      <w:pPr>
        <w:spacing w:before="120" w:after="120"/>
        <w:jc w:val="center"/>
        <w:rPr>
          <w:sz w:val="22"/>
          <w:szCs w:val="22"/>
        </w:rPr>
      </w:pPr>
      <w:r>
        <w:rPr>
          <w:sz w:val="22"/>
          <w:szCs w:val="22"/>
        </w:rPr>
        <w:t>EE233 Circuit Theory</w:t>
      </w:r>
    </w:p>
    <w:p w14:paraId="179A03A5" w14:textId="78CCECC1" w:rsidR="00C46CD8" w:rsidRPr="005E6E84" w:rsidRDefault="00F75BA8">
      <w:pPr>
        <w:pStyle w:val="Heading3"/>
        <w:rPr>
          <w:b/>
          <w:caps/>
        </w:rPr>
      </w:pPr>
      <w:r w:rsidRPr="005E6E84">
        <w:t>Department of Electrical Engineering, University of Washington</w:t>
      </w:r>
      <w:r w:rsidR="00C46CD8" w:rsidRPr="005E6E84">
        <w:t>,</w:t>
      </w:r>
      <w:r w:rsidRPr="005E6E84">
        <w:t xml:space="preserve"> Seattle</w:t>
      </w:r>
      <w:r w:rsidR="00C46CD8" w:rsidRPr="005E6E84">
        <w:t xml:space="preserve">, </w:t>
      </w:r>
      <w:r w:rsidRPr="005E6E84">
        <w:t>WA</w:t>
      </w:r>
      <w:r w:rsidR="00C46CD8" w:rsidRPr="005E6E84">
        <w:t xml:space="preserve">, </w:t>
      </w:r>
      <w:r w:rsidR="00B65D0F">
        <w:t>9819</w:t>
      </w:r>
      <w:r w:rsidRPr="005E6E84">
        <w:t>5</w:t>
      </w:r>
    </w:p>
    <w:p w14:paraId="0A8A9DD2" w14:textId="77777777" w:rsidR="00C46CD8" w:rsidRPr="005E6E84" w:rsidRDefault="00C46CD8">
      <w:pPr>
        <w:jc w:val="center"/>
        <w:rPr>
          <w:sz w:val="22"/>
          <w:szCs w:val="22"/>
        </w:rPr>
      </w:pPr>
    </w:p>
    <w:p w14:paraId="02D542B5" w14:textId="77777777" w:rsidR="00C46CD8" w:rsidRPr="005E6E84" w:rsidRDefault="00C46CD8">
      <w:pPr>
        <w:pStyle w:val="Heading3"/>
        <w:sectPr w:rsidR="00C46CD8" w:rsidRPr="005E6E84" w:rsidSect="00E41D5A">
          <w:headerReference w:type="default" r:id="rId11"/>
          <w:footerReference w:type="default" r:id="rId12"/>
          <w:pgSz w:w="12240" w:h="15840" w:code="1"/>
          <w:pgMar w:top="1627" w:right="1008" w:bottom="1440" w:left="1296" w:header="720" w:footer="720" w:gutter="0"/>
          <w:cols w:space="720"/>
        </w:sectPr>
      </w:pPr>
    </w:p>
    <w:p w14:paraId="22A2F61C" w14:textId="5A9AE992" w:rsidR="00C46CD8" w:rsidRPr="00FD7EB1" w:rsidRDefault="00EF4F86" w:rsidP="3A4A205F">
      <w:pPr>
        <w:pStyle w:val="Heading2"/>
        <w:rPr>
          <w:caps/>
          <w:sz w:val="22"/>
          <w:szCs w:val="22"/>
        </w:rPr>
      </w:pPr>
      <w:r w:rsidRPr="00FD7EB1">
        <w:rPr>
          <w:i/>
          <w:iCs/>
          <w:sz w:val="22"/>
          <w:szCs w:val="22"/>
        </w:rPr>
        <w:t xml:space="preserve">Abstract </w:t>
      </w:r>
      <w:r w:rsidR="00BE563A" w:rsidRPr="00FD7EB1">
        <w:rPr>
          <w:sz w:val="22"/>
          <w:szCs w:val="22"/>
        </w:rPr>
        <w:t>— In</w:t>
      </w:r>
      <w:r w:rsidR="32527EF8" w:rsidRPr="00FD7EB1">
        <w:rPr>
          <w:sz w:val="22"/>
          <w:szCs w:val="22"/>
        </w:rPr>
        <w:t xml:space="preserve"> this lab, the characteristics of RC circuits were </w:t>
      </w:r>
      <w:r w:rsidR="5DF4065B" w:rsidRPr="00FD7EB1">
        <w:rPr>
          <w:sz w:val="22"/>
          <w:szCs w:val="22"/>
        </w:rPr>
        <w:t>explored</w:t>
      </w:r>
      <w:r w:rsidR="32527EF8" w:rsidRPr="00FD7EB1">
        <w:rPr>
          <w:sz w:val="22"/>
          <w:szCs w:val="22"/>
        </w:rPr>
        <w:t xml:space="preserve"> with two types of input voltages: step-function</w:t>
      </w:r>
      <w:r w:rsidR="6FADE80C" w:rsidRPr="00FD7EB1">
        <w:rPr>
          <w:sz w:val="22"/>
          <w:szCs w:val="22"/>
        </w:rPr>
        <w:t xml:space="preserve"> and sinusoidal. </w:t>
      </w:r>
      <w:r w:rsidR="32BB10CE" w:rsidRPr="00FD7EB1">
        <w:rPr>
          <w:sz w:val="22"/>
          <w:szCs w:val="22"/>
        </w:rPr>
        <w:t>Familiarization</w:t>
      </w:r>
      <w:r w:rsidR="6FADE80C" w:rsidRPr="00FD7EB1">
        <w:rPr>
          <w:sz w:val="22"/>
          <w:szCs w:val="22"/>
        </w:rPr>
        <w:t xml:space="preserve"> of lab equipment for testing/</w:t>
      </w:r>
      <w:r w:rsidR="60036C29" w:rsidRPr="00FD7EB1">
        <w:rPr>
          <w:sz w:val="22"/>
          <w:szCs w:val="22"/>
        </w:rPr>
        <w:t>analyzing</w:t>
      </w:r>
      <w:r w:rsidR="6FADE80C" w:rsidRPr="00FD7EB1">
        <w:rPr>
          <w:sz w:val="22"/>
          <w:szCs w:val="22"/>
        </w:rPr>
        <w:t xml:space="preserve"> circuits w</w:t>
      </w:r>
      <w:r w:rsidR="477FDE35" w:rsidRPr="00FD7EB1">
        <w:rPr>
          <w:sz w:val="22"/>
          <w:szCs w:val="22"/>
        </w:rPr>
        <w:t>as</w:t>
      </w:r>
      <w:r w:rsidR="6FADE80C" w:rsidRPr="00FD7EB1">
        <w:rPr>
          <w:sz w:val="22"/>
          <w:szCs w:val="22"/>
        </w:rPr>
        <w:t xml:space="preserve"> conduc</w:t>
      </w:r>
      <w:r w:rsidR="7F54E7DC" w:rsidRPr="00FD7EB1">
        <w:rPr>
          <w:sz w:val="22"/>
          <w:szCs w:val="22"/>
        </w:rPr>
        <w:t xml:space="preserve">ted. </w:t>
      </w:r>
      <w:r w:rsidR="0D7D2975" w:rsidRPr="00FD7EB1">
        <w:rPr>
          <w:sz w:val="22"/>
          <w:szCs w:val="22"/>
        </w:rPr>
        <w:t>This lab effectively demonstrated the effects of changing input magnitude and frequency on output voltage.</w:t>
      </w:r>
    </w:p>
    <w:p w14:paraId="088EC026" w14:textId="32E4C8D5" w:rsidR="00EF4F86" w:rsidRPr="00D949DC" w:rsidRDefault="00AD0496" w:rsidP="00EE4E0C">
      <w:pPr>
        <w:pStyle w:val="Heading3"/>
      </w:pPr>
      <w:r w:rsidRPr="00D949DC">
        <w:fldChar w:fldCharType="begin"/>
      </w:r>
      <w:r w:rsidRPr="00D949DC">
        <w:instrText xml:space="preserve"> = 1 \* ROMAN </w:instrText>
      </w:r>
      <w:r w:rsidRPr="00D949DC">
        <w:fldChar w:fldCharType="separate"/>
      </w:r>
      <w:r w:rsidRPr="00D949DC">
        <w:t>I</w:t>
      </w:r>
      <w:r w:rsidRPr="00D949DC">
        <w:fldChar w:fldCharType="end"/>
      </w:r>
      <w:r w:rsidRPr="00D949DC">
        <w:t xml:space="preserve">. </w:t>
      </w:r>
      <w:r w:rsidR="00C46CD8" w:rsidRPr="00D949DC">
        <w:t>Introduction</w:t>
      </w:r>
    </w:p>
    <w:p w14:paraId="57671EA2" w14:textId="0A4AB124" w:rsidR="00351DB0" w:rsidRDefault="535ECA71" w:rsidP="00BE563A">
      <w:pPr>
        <w:spacing w:line="240" w:lineRule="exact"/>
        <w:ind w:firstLine="180"/>
        <w:jc w:val="both"/>
        <w:rPr>
          <w:rFonts w:eastAsia="SimSun"/>
          <w:sz w:val="22"/>
          <w:szCs w:val="22"/>
          <w:lang w:eastAsia="zh-CN"/>
        </w:rPr>
      </w:pPr>
      <w:r w:rsidRPr="3A4A205F">
        <w:rPr>
          <w:rFonts w:eastAsia="SimSun"/>
          <w:sz w:val="22"/>
          <w:szCs w:val="22"/>
          <w:lang w:eastAsia="zh-CN"/>
        </w:rPr>
        <w:t xml:space="preserve">In this lab, students will explore methods for characterizing circuit systems, focusing specifically on an RC circuit system. This serves to acquaint them with the equipment and techniques used for analyzing fundamental response trends of step and sinusoidal input functions in RC circuits. </w:t>
      </w:r>
    </w:p>
    <w:p w14:paraId="1F46D186" w14:textId="77777777" w:rsidR="00FE6535" w:rsidRPr="00351DB0" w:rsidRDefault="00FE6535" w:rsidP="00BE563A">
      <w:pPr>
        <w:spacing w:line="240" w:lineRule="exact"/>
        <w:ind w:firstLine="180"/>
        <w:jc w:val="both"/>
        <w:rPr>
          <w:rFonts w:eastAsia="SimSun"/>
          <w:sz w:val="22"/>
          <w:szCs w:val="22"/>
          <w:lang w:eastAsia="zh-CN"/>
        </w:rPr>
      </w:pPr>
    </w:p>
    <w:p w14:paraId="79F0BA61" w14:textId="134753D2" w:rsidR="535ECA71" w:rsidRDefault="535ECA71" w:rsidP="00BE563A">
      <w:pPr>
        <w:spacing w:line="240" w:lineRule="exact"/>
        <w:ind w:firstLine="180"/>
        <w:jc w:val="both"/>
      </w:pPr>
      <w:r w:rsidRPr="3A4A205F">
        <w:rPr>
          <w:rFonts w:eastAsia="SimSun"/>
          <w:sz w:val="22"/>
          <w:szCs w:val="22"/>
          <w:lang w:eastAsia="zh-CN"/>
        </w:rPr>
        <w:t>Understanding the behavior of an RC circuit is crucial as it forms the foundation for more complex circuit designs. By studying the input-output relationship of the RC circuit, students gain insights into how changes in input parameters like magnitude and frequency influence the output signal. This knowledge is essential for designing and troubleshooting circuits in various applications.</w:t>
      </w:r>
    </w:p>
    <w:p w14:paraId="55F641B1" w14:textId="1BF25D04" w:rsidR="535ECA71" w:rsidRDefault="535ECA71" w:rsidP="3A4A205F">
      <w:pPr>
        <w:spacing w:line="240" w:lineRule="exact"/>
        <w:ind w:firstLine="180"/>
        <w:jc w:val="both"/>
      </w:pPr>
      <w:r w:rsidRPr="3A4A205F">
        <w:rPr>
          <w:rFonts w:eastAsia="SimSun"/>
          <w:sz w:val="22"/>
          <w:szCs w:val="22"/>
          <w:lang w:eastAsia="zh-CN"/>
        </w:rPr>
        <w:t>Moreover, this lab is a part of a broader curriculum aiming to build towards the final audio mixer circuit. By understanding the characteristics of individual components like the RC circuit, students can better comprehend their role within the larger system and optimize their design choices accordingly.</w:t>
      </w:r>
    </w:p>
    <w:p w14:paraId="46EAD1F1" w14:textId="4DF4F059" w:rsidR="003327E2" w:rsidRPr="00C15045" w:rsidRDefault="00AD0496" w:rsidP="00C15045">
      <w:pPr>
        <w:pStyle w:val="Heading3"/>
        <w:rPr>
          <w:b/>
          <w:caps/>
          <w:smallCaps w:val="0"/>
        </w:rPr>
      </w:pPr>
      <w:r w:rsidRPr="005E6E84">
        <w:rPr>
          <w:b/>
          <w:caps/>
          <w:smallCaps w:val="0"/>
        </w:rPr>
        <w:fldChar w:fldCharType="begin"/>
      </w:r>
      <w:r w:rsidRPr="005E6E84">
        <w:instrText xml:space="preserve"> = 2 \* ROMAN </w:instrText>
      </w:r>
      <w:r w:rsidRPr="005E6E84">
        <w:rPr>
          <w:b/>
          <w:caps/>
          <w:smallCaps w:val="0"/>
        </w:rPr>
        <w:fldChar w:fldCharType="separate"/>
      </w:r>
      <w:r w:rsidRPr="005E6E84">
        <w:rPr>
          <w:noProof/>
        </w:rPr>
        <w:t>II</w:t>
      </w:r>
      <w:r w:rsidRPr="005E6E84">
        <w:rPr>
          <w:b/>
          <w:caps/>
          <w:smallCaps w:val="0"/>
        </w:rPr>
        <w:fldChar w:fldCharType="end"/>
      </w:r>
      <w:r w:rsidRPr="005E6E84">
        <w:t xml:space="preserve">. </w:t>
      </w:r>
      <w:r w:rsidR="00734057" w:rsidRPr="005E6E84">
        <w:t xml:space="preserve">lab </w:t>
      </w:r>
      <w:r w:rsidR="00B6396E" w:rsidRPr="005E6E84">
        <w:t>Procedure</w:t>
      </w:r>
    </w:p>
    <w:p w14:paraId="2B88F677" w14:textId="31868E75" w:rsidR="006D60D6" w:rsidRDefault="00231E15">
      <w:pPr>
        <w:pStyle w:val="BodyTextIndent2"/>
        <w:rPr>
          <w:rFonts w:ascii="Times New Roman" w:eastAsia="SimSun" w:hAnsi="Times New Roman"/>
          <w:sz w:val="22"/>
          <w:szCs w:val="22"/>
          <w:lang w:eastAsia="zh-CN"/>
        </w:rPr>
      </w:pPr>
      <w:r>
        <w:rPr>
          <w:rFonts w:ascii="Times New Roman" w:eastAsia="SimSun" w:hAnsi="Times New Roman"/>
          <w:sz w:val="22"/>
          <w:szCs w:val="22"/>
          <w:lang w:eastAsia="zh-CN"/>
        </w:rPr>
        <w:t xml:space="preserve">The equipment </w:t>
      </w:r>
      <w:r w:rsidR="008A1B8D">
        <w:rPr>
          <w:rFonts w:ascii="Times New Roman" w:eastAsia="SimSun" w:hAnsi="Times New Roman"/>
          <w:sz w:val="22"/>
          <w:szCs w:val="22"/>
          <w:lang w:eastAsia="zh-CN"/>
        </w:rPr>
        <w:t xml:space="preserve">to construct the </w:t>
      </w:r>
      <w:r w:rsidR="00AB231E">
        <w:rPr>
          <w:rFonts w:ascii="Times New Roman" w:eastAsia="SimSun" w:hAnsi="Times New Roman"/>
          <w:sz w:val="22"/>
          <w:szCs w:val="22"/>
          <w:lang w:eastAsia="zh-CN"/>
        </w:rPr>
        <w:t xml:space="preserve">different </w:t>
      </w:r>
      <w:r w:rsidR="008A1B8D">
        <w:rPr>
          <w:rFonts w:ascii="Times New Roman" w:eastAsia="SimSun" w:hAnsi="Times New Roman"/>
          <w:sz w:val="22"/>
          <w:szCs w:val="22"/>
          <w:lang w:eastAsia="zh-CN"/>
        </w:rPr>
        <w:t>circuit</w:t>
      </w:r>
      <w:r w:rsidR="00FF7E11">
        <w:rPr>
          <w:rFonts w:ascii="Times New Roman" w:eastAsia="SimSun" w:hAnsi="Times New Roman"/>
          <w:sz w:val="22"/>
          <w:szCs w:val="22"/>
          <w:lang w:eastAsia="zh-CN"/>
        </w:rPr>
        <w:t>s</w:t>
      </w:r>
      <w:r w:rsidR="00F92D6A">
        <w:rPr>
          <w:rFonts w:ascii="Times New Roman" w:eastAsia="SimSun" w:hAnsi="Times New Roman"/>
          <w:sz w:val="22"/>
          <w:szCs w:val="22"/>
          <w:lang w:eastAsia="zh-CN"/>
        </w:rPr>
        <w:t xml:space="preserve"> for this lab</w:t>
      </w:r>
      <w:r>
        <w:rPr>
          <w:rFonts w:ascii="Times New Roman" w:eastAsia="SimSun" w:hAnsi="Times New Roman"/>
          <w:sz w:val="22"/>
          <w:szCs w:val="22"/>
          <w:lang w:eastAsia="zh-CN"/>
        </w:rPr>
        <w:t xml:space="preserve"> </w:t>
      </w:r>
      <w:r w:rsidR="00AB231E">
        <w:rPr>
          <w:rFonts w:ascii="Times New Roman" w:eastAsia="SimSun" w:hAnsi="Times New Roman"/>
          <w:sz w:val="22"/>
          <w:szCs w:val="22"/>
          <w:lang w:eastAsia="zh-CN"/>
        </w:rPr>
        <w:t xml:space="preserve">included </w:t>
      </w:r>
      <w:r>
        <w:rPr>
          <w:rFonts w:ascii="Times New Roman" w:eastAsia="SimSun" w:hAnsi="Times New Roman"/>
          <w:sz w:val="22"/>
          <w:szCs w:val="22"/>
          <w:lang w:eastAsia="zh-CN"/>
        </w:rPr>
        <w:t>a breadboard</w:t>
      </w:r>
      <w:r w:rsidR="00B7575D">
        <w:rPr>
          <w:rFonts w:ascii="Times New Roman" w:eastAsia="SimSun" w:hAnsi="Times New Roman"/>
          <w:sz w:val="22"/>
          <w:szCs w:val="22"/>
          <w:lang w:eastAsia="zh-CN"/>
        </w:rPr>
        <w:t>, 10k</w:t>
      </w:r>
      <w:r w:rsidR="0082315A" w:rsidRPr="0082315A">
        <w:rPr>
          <w:rFonts w:ascii="Times New Roman" w:eastAsia="SimSun" w:hAnsi="Times New Roman"/>
          <w:sz w:val="22"/>
          <w:szCs w:val="22"/>
          <w:lang w:eastAsia="zh-CN"/>
        </w:rPr>
        <w:t>Ω</w:t>
      </w:r>
      <w:r w:rsidR="007E7B50">
        <w:rPr>
          <w:rFonts w:ascii="Times New Roman" w:eastAsia="SimSun" w:hAnsi="Times New Roman"/>
          <w:sz w:val="22"/>
          <w:szCs w:val="22"/>
          <w:lang w:eastAsia="zh-CN"/>
        </w:rPr>
        <w:t xml:space="preserve"> resistors, 0.0</w:t>
      </w:r>
      <w:r w:rsidR="00351C91">
        <w:rPr>
          <w:rFonts w:ascii="Times New Roman" w:eastAsia="SimSun" w:hAnsi="Times New Roman"/>
          <w:sz w:val="22"/>
          <w:szCs w:val="22"/>
          <w:lang w:eastAsia="zh-CN"/>
        </w:rPr>
        <w:t>1</w:t>
      </w:r>
      <w:r w:rsidR="00F72F9B" w:rsidRPr="00F72F9B">
        <w:rPr>
          <w:rFonts w:ascii="Times New Roman" w:eastAsia="SimSun" w:hAnsi="Times New Roman"/>
          <w:sz w:val="22"/>
          <w:szCs w:val="22"/>
          <w:lang w:eastAsia="zh-CN"/>
        </w:rPr>
        <w:t>µF</w:t>
      </w:r>
      <w:r w:rsidR="00317215">
        <w:rPr>
          <w:rFonts w:ascii="Times New Roman" w:eastAsia="SimSun" w:hAnsi="Times New Roman"/>
          <w:sz w:val="22"/>
          <w:szCs w:val="22"/>
          <w:lang w:eastAsia="zh-CN"/>
        </w:rPr>
        <w:t xml:space="preserve"> capacitors</w:t>
      </w:r>
      <w:r w:rsidR="00351C91">
        <w:rPr>
          <w:rFonts w:ascii="Times New Roman" w:eastAsia="SimSun" w:hAnsi="Times New Roman"/>
          <w:sz w:val="22"/>
          <w:szCs w:val="22"/>
          <w:lang w:eastAsia="zh-CN"/>
        </w:rPr>
        <w:t>, and jumper wires</w:t>
      </w:r>
      <w:r w:rsidR="00D31D28">
        <w:rPr>
          <w:rFonts w:ascii="Times New Roman" w:eastAsia="SimSun" w:hAnsi="Times New Roman"/>
          <w:sz w:val="22"/>
          <w:szCs w:val="22"/>
          <w:lang w:eastAsia="zh-CN"/>
        </w:rPr>
        <w:t xml:space="preserve"> to connect the components</w:t>
      </w:r>
      <w:r w:rsidR="00317215">
        <w:rPr>
          <w:rFonts w:ascii="Times New Roman" w:eastAsia="SimSun" w:hAnsi="Times New Roman"/>
          <w:sz w:val="22"/>
          <w:szCs w:val="22"/>
          <w:lang w:eastAsia="zh-CN"/>
        </w:rPr>
        <w:t xml:space="preserve">. </w:t>
      </w:r>
    </w:p>
    <w:p w14:paraId="2D7A1A8A" w14:textId="77777777" w:rsidR="00A82871" w:rsidRDefault="00C1230F" w:rsidP="00C1230F">
      <w:pPr>
        <w:pStyle w:val="BodyTextIndent2"/>
        <w:rPr>
          <w:rFonts w:ascii="Times New Roman" w:eastAsia="SimSun" w:hAnsi="Times New Roman"/>
          <w:sz w:val="22"/>
          <w:szCs w:val="22"/>
          <w:lang w:eastAsia="zh-CN"/>
        </w:rPr>
      </w:pPr>
      <w:r>
        <w:rPr>
          <w:rFonts w:ascii="Times New Roman" w:eastAsia="SimSun" w:hAnsi="Times New Roman"/>
          <w:sz w:val="22"/>
          <w:szCs w:val="22"/>
          <w:lang w:eastAsia="zh-CN"/>
        </w:rPr>
        <w:t>The multimeter was used to measure the capacitance values of different capacitors</w:t>
      </w:r>
      <w:r w:rsidR="003327E2">
        <w:rPr>
          <w:rFonts w:ascii="Times New Roman" w:eastAsia="SimSun" w:hAnsi="Times New Roman"/>
          <w:sz w:val="22"/>
          <w:szCs w:val="22"/>
          <w:lang w:eastAsia="zh-CN"/>
        </w:rPr>
        <w:t xml:space="preserve"> to find the correct one needed. </w:t>
      </w:r>
    </w:p>
    <w:p w14:paraId="30387A1B" w14:textId="143958FF" w:rsidR="00A82871" w:rsidRDefault="008A4EC3" w:rsidP="00BE563A">
      <w:pPr>
        <w:spacing w:line="240" w:lineRule="exact"/>
        <w:ind w:firstLine="180"/>
        <w:jc w:val="both"/>
        <w:rPr>
          <w:rFonts w:eastAsia="SimSun"/>
          <w:sz w:val="22"/>
          <w:szCs w:val="22"/>
          <w:lang w:eastAsia="zh-CN"/>
        </w:rPr>
      </w:pPr>
      <w:r>
        <w:rPr>
          <w:rFonts w:eastAsia="SimSun"/>
          <w:sz w:val="22"/>
          <w:szCs w:val="22"/>
          <w:lang w:eastAsia="zh-CN"/>
        </w:rPr>
        <w:t>The</w:t>
      </w:r>
      <w:r w:rsidR="00E97C61">
        <w:rPr>
          <w:rFonts w:eastAsia="SimSun"/>
          <w:sz w:val="22"/>
          <w:szCs w:val="22"/>
          <w:lang w:eastAsia="zh-CN"/>
        </w:rPr>
        <w:t xml:space="preserve"> function</w:t>
      </w:r>
      <w:r w:rsidR="00BA256D">
        <w:rPr>
          <w:rFonts w:eastAsia="SimSun"/>
          <w:sz w:val="22"/>
          <w:szCs w:val="22"/>
          <w:lang w:eastAsia="zh-CN"/>
        </w:rPr>
        <w:t xml:space="preserve"> generator</w:t>
      </w:r>
      <w:r w:rsidR="000E5F7D">
        <w:rPr>
          <w:rFonts w:eastAsia="SimSun"/>
          <w:sz w:val="22"/>
          <w:szCs w:val="22"/>
          <w:lang w:eastAsia="zh-CN"/>
        </w:rPr>
        <w:t xml:space="preserve"> was used to produce </w:t>
      </w:r>
      <w:r w:rsidR="00027523">
        <w:rPr>
          <w:rFonts w:eastAsia="SimSun"/>
          <w:sz w:val="22"/>
          <w:szCs w:val="22"/>
          <w:lang w:eastAsia="zh-CN"/>
        </w:rPr>
        <w:t>different waves required such as a square</w:t>
      </w:r>
      <w:r w:rsidR="00120DE9">
        <w:rPr>
          <w:rFonts w:eastAsia="SimSun"/>
          <w:sz w:val="22"/>
          <w:szCs w:val="22"/>
          <w:lang w:eastAsia="zh-CN"/>
        </w:rPr>
        <w:t xml:space="preserve"> </w:t>
      </w:r>
      <w:r w:rsidR="00027523">
        <w:rPr>
          <w:rFonts w:eastAsia="SimSun"/>
          <w:sz w:val="22"/>
          <w:szCs w:val="22"/>
          <w:lang w:eastAsia="zh-CN"/>
        </w:rPr>
        <w:t xml:space="preserve">or </w:t>
      </w:r>
      <w:r w:rsidR="00120DE9">
        <w:rPr>
          <w:rFonts w:eastAsia="SimSun"/>
          <w:sz w:val="22"/>
          <w:szCs w:val="22"/>
          <w:lang w:eastAsia="zh-CN"/>
        </w:rPr>
        <w:t xml:space="preserve">sine </w:t>
      </w:r>
      <w:r w:rsidR="00040368">
        <w:rPr>
          <w:rFonts w:eastAsia="SimSun"/>
          <w:sz w:val="22"/>
          <w:szCs w:val="22"/>
          <w:lang w:eastAsia="zh-CN"/>
        </w:rPr>
        <w:t>wave</w:t>
      </w:r>
      <w:r w:rsidR="00BA256D">
        <w:rPr>
          <w:rFonts w:eastAsia="SimSun"/>
          <w:sz w:val="22"/>
          <w:szCs w:val="22"/>
          <w:lang w:eastAsia="zh-CN"/>
        </w:rPr>
        <w:t>.</w:t>
      </w:r>
      <w:r w:rsidR="00C36120">
        <w:rPr>
          <w:rFonts w:eastAsia="SimSun"/>
          <w:sz w:val="22"/>
          <w:szCs w:val="22"/>
          <w:lang w:eastAsia="zh-CN"/>
        </w:rPr>
        <w:t xml:space="preserve"> </w:t>
      </w:r>
      <w:r w:rsidR="00804DF7">
        <w:rPr>
          <w:rFonts w:eastAsia="SimSun"/>
          <w:sz w:val="22"/>
          <w:szCs w:val="22"/>
          <w:lang w:eastAsia="zh-CN"/>
        </w:rPr>
        <w:t>For the square wave, the function generator was set to a square wave with a frequency of 333.</w:t>
      </w:r>
      <w:r w:rsidR="001E7A76">
        <w:rPr>
          <w:rFonts w:eastAsia="SimSun"/>
          <w:sz w:val="22"/>
          <w:szCs w:val="22"/>
          <w:lang w:eastAsia="zh-CN"/>
        </w:rPr>
        <w:t>33</w:t>
      </w:r>
      <w:r w:rsidR="00804DF7">
        <w:rPr>
          <w:rFonts w:eastAsia="SimSun"/>
          <w:sz w:val="22"/>
          <w:szCs w:val="22"/>
          <w:lang w:eastAsia="zh-CN"/>
        </w:rPr>
        <w:t xml:space="preserve"> Hz, amplitude of 5.0Vpp, offset of +2.50V. For the sine wave, the function generator was </w:t>
      </w:r>
      <w:r w:rsidR="00AE0766">
        <w:rPr>
          <w:rFonts w:eastAsia="SimSun"/>
          <w:sz w:val="22"/>
          <w:szCs w:val="22"/>
          <w:lang w:eastAsia="zh-CN"/>
        </w:rPr>
        <w:t xml:space="preserve">set to a sine wave with a frequency of </w:t>
      </w:r>
      <w:r w:rsidR="0084209B">
        <w:rPr>
          <w:rFonts w:eastAsia="SimSun"/>
          <w:sz w:val="22"/>
          <w:szCs w:val="22"/>
          <w:lang w:eastAsia="zh-CN"/>
        </w:rPr>
        <w:t xml:space="preserve">1 kHz, </w:t>
      </w:r>
      <w:r w:rsidR="004E6A0F">
        <w:rPr>
          <w:rFonts w:eastAsia="SimSun"/>
          <w:sz w:val="22"/>
          <w:szCs w:val="22"/>
          <w:lang w:eastAsia="zh-CN"/>
        </w:rPr>
        <w:t xml:space="preserve">and </w:t>
      </w:r>
      <w:r w:rsidR="00E922FB">
        <w:rPr>
          <w:rFonts w:eastAsia="SimSun"/>
          <w:sz w:val="22"/>
          <w:szCs w:val="22"/>
          <w:lang w:eastAsia="zh-CN"/>
        </w:rPr>
        <w:t>amplitude of 2Vpp</w:t>
      </w:r>
      <w:r w:rsidR="004E6A0F">
        <w:rPr>
          <w:rFonts w:eastAsia="SimSun"/>
          <w:sz w:val="22"/>
          <w:szCs w:val="22"/>
          <w:lang w:eastAsia="zh-CN"/>
        </w:rPr>
        <w:t>.</w:t>
      </w:r>
    </w:p>
    <w:p w14:paraId="3167EFFE" w14:textId="2BA225D7" w:rsidR="004D37BB" w:rsidRPr="005E6E84" w:rsidRDefault="00BA256D" w:rsidP="00C1230F">
      <w:pPr>
        <w:pStyle w:val="BodyTextIndent2"/>
        <w:rPr>
          <w:rFonts w:ascii="Times New Roman" w:eastAsia="SimSun" w:hAnsi="Times New Roman"/>
          <w:sz w:val="22"/>
          <w:szCs w:val="22"/>
          <w:lang w:eastAsia="zh-CN"/>
        </w:rPr>
      </w:pPr>
      <w:r>
        <w:rPr>
          <w:rFonts w:ascii="Times New Roman" w:eastAsia="SimSun" w:hAnsi="Times New Roman"/>
          <w:sz w:val="22"/>
          <w:szCs w:val="22"/>
          <w:lang w:eastAsia="zh-CN"/>
        </w:rPr>
        <w:t>The</w:t>
      </w:r>
      <w:r w:rsidR="00093C14">
        <w:rPr>
          <w:rFonts w:ascii="Times New Roman" w:eastAsia="SimSun" w:hAnsi="Times New Roman"/>
          <w:sz w:val="22"/>
          <w:szCs w:val="22"/>
          <w:lang w:eastAsia="zh-CN"/>
        </w:rPr>
        <w:t xml:space="preserve"> oscilloscope</w:t>
      </w:r>
      <w:r w:rsidR="00417DD5">
        <w:rPr>
          <w:rFonts w:ascii="Times New Roman" w:eastAsia="SimSun" w:hAnsi="Times New Roman"/>
          <w:sz w:val="22"/>
          <w:szCs w:val="22"/>
          <w:lang w:eastAsia="zh-CN"/>
        </w:rPr>
        <w:t xml:space="preserve"> was used</w:t>
      </w:r>
      <w:r w:rsidR="002B7187">
        <w:rPr>
          <w:rFonts w:ascii="Times New Roman" w:eastAsia="SimSun" w:hAnsi="Times New Roman"/>
          <w:sz w:val="22"/>
          <w:szCs w:val="22"/>
          <w:lang w:eastAsia="zh-CN"/>
        </w:rPr>
        <w:t xml:space="preserve"> to measure output voltage over </w:t>
      </w:r>
      <w:r w:rsidR="009412FB">
        <w:rPr>
          <w:rFonts w:ascii="Times New Roman" w:eastAsia="SimSun" w:hAnsi="Times New Roman"/>
          <w:sz w:val="22"/>
          <w:szCs w:val="22"/>
          <w:lang w:eastAsia="zh-CN"/>
        </w:rPr>
        <w:t>the capacitor</w:t>
      </w:r>
      <w:r w:rsidR="001A21D1">
        <w:rPr>
          <w:rFonts w:ascii="Times New Roman" w:eastAsia="SimSun" w:hAnsi="Times New Roman"/>
          <w:sz w:val="22"/>
          <w:szCs w:val="22"/>
          <w:lang w:eastAsia="zh-CN"/>
        </w:rPr>
        <w:t>.</w:t>
      </w:r>
      <w:r w:rsidR="006B0A8D">
        <w:rPr>
          <w:rFonts w:ascii="Times New Roman" w:eastAsia="SimSun" w:hAnsi="Times New Roman"/>
          <w:sz w:val="22"/>
          <w:szCs w:val="22"/>
          <w:lang w:eastAsia="zh-CN"/>
        </w:rPr>
        <w:t xml:space="preserve"> </w:t>
      </w:r>
      <w:r w:rsidR="00EC2EBF">
        <w:rPr>
          <w:rFonts w:ascii="Times New Roman" w:eastAsia="SimSun" w:hAnsi="Times New Roman"/>
          <w:sz w:val="22"/>
          <w:szCs w:val="22"/>
          <w:lang w:eastAsia="zh-CN"/>
        </w:rPr>
        <w:t>The cursor function was used</w:t>
      </w:r>
      <w:r w:rsidR="00236242">
        <w:rPr>
          <w:rFonts w:ascii="Times New Roman" w:eastAsia="SimSun" w:hAnsi="Times New Roman"/>
          <w:sz w:val="22"/>
          <w:szCs w:val="22"/>
          <w:lang w:eastAsia="zh-CN"/>
        </w:rPr>
        <w:t xml:space="preserve"> to </w:t>
      </w:r>
      <w:r w:rsidR="008A45FC">
        <w:rPr>
          <w:rFonts w:ascii="Times New Roman" w:eastAsia="SimSun" w:hAnsi="Times New Roman"/>
          <w:sz w:val="22"/>
          <w:szCs w:val="22"/>
          <w:lang w:eastAsia="zh-CN"/>
        </w:rPr>
        <w:t xml:space="preserve">measure </w:t>
      </w:r>
      <w:r w:rsidR="00711565">
        <w:rPr>
          <w:rFonts w:ascii="Times New Roman" w:eastAsia="SimSun" w:hAnsi="Times New Roman"/>
          <w:sz w:val="22"/>
          <w:szCs w:val="22"/>
          <w:lang w:eastAsia="zh-CN"/>
        </w:rPr>
        <w:t>time intervals between two points</w:t>
      </w:r>
      <w:r w:rsidR="00C778A1">
        <w:rPr>
          <w:rFonts w:ascii="Times New Roman" w:eastAsia="SimSun" w:hAnsi="Times New Roman"/>
          <w:sz w:val="22"/>
          <w:szCs w:val="22"/>
          <w:lang w:eastAsia="zh-CN"/>
        </w:rPr>
        <w:t xml:space="preserve">. The measure function was </w:t>
      </w:r>
      <w:r w:rsidR="00DD4FF9">
        <w:rPr>
          <w:rFonts w:ascii="Times New Roman" w:eastAsia="SimSun" w:hAnsi="Times New Roman"/>
          <w:sz w:val="22"/>
          <w:szCs w:val="22"/>
          <w:lang w:eastAsia="zh-CN"/>
        </w:rPr>
        <w:t xml:space="preserve">used to </w:t>
      </w:r>
      <w:r w:rsidR="00436DC0">
        <w:rPr>
          <w:rFonts w:ascii="Times New Roman" w:eastAsia="SimSun" w:hAnsi="Times New Roman"/>
          <w:sz w:val="22"/>
          <w:szCs w:val="22"/>
          <w:lang w:eastAsia="zh-CN"/>
        </w:rPr>
        <w:t>pre</w:t>
      </w:r>
      <w:r w:rsidR="000D30A4">
        <w:rPr>
          <w:rFonts w:ascii="Times New Roman" w:eastAsia="SimSun" w:hAnsi="Times New Roman"/>
          <w:sz w:val="22"/>
          <w:szCs w:val="22"/>
          <w:lang w:eastAsia="zh-CN"/>
        </w:rPr>
        <w:t>cisely</w:t>
      </w:r>
      <w:r w:rsidR="00827D4B">
        <w:rPr>
          <w:rFonts w:ascii="Times New Roman" w:eastAsia="SimSun" w:hAnsi="Times New Roman"/>
          <w:sz w:val="22"/>
          <w:szCs w:val="22"/>
          <w:lang w:eastAsia="zh-CN"/>
        </w:rPr>
        <w:t xml:space="preserve"> calculate rise, fall</w:t>
      </w:r>
      <w:r w:rsidR="00AE4E4C">
        <w:rPr>
          <w:rFonts w:ascii="Times New Roman" w:eastAsia="SimSun" w:hAnsi="Times New Roman"/>
          <w:sz w:val="22"/>
          <w:szCs w:val="22"/>
          <w:lang w:eastAsia="zh-CN"/>
        </w:rPr>
        <w:t>, and delay times.</w:t>
      </w:r>
      <w:r w:rsidR="00381AAD">
        <w:rPr>
          <w:rFonts w:ascii="Times New Roman" w:eastAsia="SimSun" w:hAnsi="Times New Roman"/>
          <w:sz w:val="22"/>
          <w:szCs w:val="22"/>
          <w:lang w:eastAsia="zh-CN"/>
        </w:rPr>
        <w:t xml:space="preserve"> </w:t>
      </w:r>
      <w:r w:rsidR="00841F91">
        <w:rPr>
          <w:rFonts w:ascii="Times New Roman" w:eastAsia="SimSun" w:hAnsi="Times New Roman"/>
          <w:sz w:val="22"/>
          <w:szCs w:val="22"/>
          <w:lang w:eastAsia="zh-CN"/>
        </w:rPr>
        <w:t>Two main channels were used from the oscilloscope</w:t>
      </w:r>
      <w:r w:rsidR="00D45394">
        <w:rPr>
          <w:rFonts w:ascii="Times New Roman" w:eastAsia="SimSun" w:hAnsi="Times New Roman"/>
          <w:sz w:val="22"/>
          <w:szCs w:val="22"/>
          <w:lang w:eastAsia="zh-CN"/>
        </w:rPr>
        <w:t>: Channel 1 and 2. Those channels were connected</w:t>
      </w:r>
      <w:r w:rsidR="00CB6929">
        <w:rPr>
          <w:rFonts w:ascii="Times New Roman" w:eastAsia="SimSun" w:hAnsi="Times New Roman"/>
          <w:sz w:val="22"/>
          <w:szCs w:val="22"/>
          <w:lang w:eastAsia="zh-CN"/>
        </w:rPr>
        <w:t xml:space="preserve"> to the input</w:t>
      </w:r>
      <w:r w:rsidR="001A49BE">
        <w:rPr>
          <w:rFonts w:ascii="Times New Roman" w:eastAsia="SimSun" w:hAnsi="Times New Roman"/>
          <w:sz w:val="22"/>
          <w:szCs w:val="22"/>
          <w:lang w:eastAsia="zh-CN"/>
        </w:rPr>
        <w:t xml:space="preserve"> signal</w:t>
      </w:r>
      <w:r w:rsidR="00CB6929">
        <w:rPr>
          <w:rFonts w:ascii="Times New Roman" w:eastAsia="SimSun" w:hAnsi="Times New Roman"/>
          <w:sz w:val="22"/>
          <w:szCs w:val="22"/>
          <w:lang w:eastAsia="zh-CN"/>
        </w:rPr>
        <w:t xml:space="preserve"> voltage</w:t>
      </w:r>
      <w:r w:rsidR="001A49BE">
        <w:rPr>
          <w:rFonts w:ascii="Times New Roman" w:eastAsia="SimSun" w:hAnsi="Times New Roman"/>
          <w:sz w:val="22"/>
          <w:szCs w:val="22"/>
          <w:lang w:eastAsia="zh-CN"/>
        </w:rPr>
        <w:t>s</w:t>
      </w:r>
      <w:r w:rsidR="00CB6929">
        <w:rPr>
          <w:rFonts w:ascii="Times New Roman" w:eastAsia="SimSun" w:hAnsi="Times New Roman"/>
          <w:sz w:val="22"/>
          <w:szCs w:val="22"/>
          <w:lang w:eastAsia="zh-CN"/>
        </w:rPr>
        <w:t xml:space="preserve"> that </w:t>
      </w:r>
      <w:r w:rsidR="00BE563A">
        <w:rPr>
          <w:rFonts w:ascii="Times New Roman" w:eastAsia="SimSun" w:hAnsi="Times New Roman"/>
          <w:sz w:val="22"/>
          <w:szCs w:val="22"/>
          <w:lang w:eastAsia="zh-CN"/>
        </w:rPr>
        <w:t>were</w:t>
      </w:r>
      <w:r w:rsidR="00CB6929">
        <w:rPr>
          <w:rFonts w:ascii="Times New Roman" w:eastAsia="SimSun" w:hAnsi="Times New Roman"/>
          <w:sz w:val="22"/>
          <w:szCs w:val="22"/>
          <w:lang w:eastAsia="zh-CN"/>
        </w:rPr>
        <w:t xml:space="preserve"> supplied by the waveform generator</w:t>
      </w:r>
      <w:r w:rsidR="00D45394">
        <w:rPr>
          <w:rFonts w:ascii="Times New Roman" w:eastAsia="SimSun" w:hAnsi="Times New Roman"/>
          <w:sz w:val="22"/>
          <w:szCs w:val="22"/>
          <w:lang w:eastAsia="zh-CN"/>
        </w:rPr>
        <w:t xml:space="preserve"> and the </w:t>
      </w:r>
      <w:r w:rsidR="001A49BE">
        <w:rPr>
          <w:rFonts w:ascii="Times New Roman" w:eastAsia="SimSun" w:hAnsi="Times New Roman"/>
          <w:sz w:val="22"/>
          <w:szCs w:val="22"/>
          <w:lang w:eastAsia="zh-CN"/>
        </w:rPr>
        <w:t xml:space="preserve">various output signal voltages measured across the different circuit components respectively. </w:t>
      </w:r>
    </w:p>
    <w:p w14:paraId="52FD1F90" w14:textId="09D31558" w:rsidR="454181C7" w:rsidRDefault="00AD0496" w:rsidP="003E16ED">
      <w:pPr>
        <w:pStyle w:val="Heading3"/>
      </w:pPr>
      <w:r>
        <w:t>III.</w:t>
      </w:r>
      <w:r w:rsidR="00C46CD8">
        <w:t xml:space="preserve"> </w:t>
      </w:r>
      <w:r w:rsidR="00B6396E">
        <w:t>Experimental</w:t>
      </w:r>
      <w:r w:rsidR="00113E7C">
        <w:t xml:space="preserve"> </w:t>
      </w:r>
      <w:r w:rsidR="00FC468C">
        <w:t>Procedure and Analysis</w:t>
      </w:r>
    </w:p>
    <w:p w14:paraId="059E4B53" w14:textId="0B092866" w:rsidR="007C323F" w:rsidRDefault="002E351D" w:rsidP="006758BE">
      <w:pPr>
        <w:spacing w:line="240" w:lineRule="exact"/>
        <w:ind w:firstLine="180"/>
        <w:jc w:val="both"/>
        <w:rPr>
          <w:rFonts w:eastAsia="SimSun"/>
          <w:sz w:val="22"/>
          <w:szCs w:val="22"/>
          <w:lang w:eastAsia="zh-CN"/>
        </w:rPr>
      </w:pPr>
      <w:r>
        <w:rPr>
          <w:rFonts w:eastAsia="SimSun"/>
          <w:sz w:val="22"/>
          <w:szCs w:val="22"/>
          <w:lang w:eastAsia="zh-CN"/>
        </w:rPr>
        <w:t xml:space="preserve">Firstly, </w:t>
      </w:r>
      <w:r w:rsidR="008C158E">
        <w:rPr>
          <w:rFonts w:eastAsia="SimSun"/>
          <w:sz w:val="22"/>
          <w:szCs w:val="22"/>
          <w:lang w:eastAsia="zh-CN"/>
        </w:rPr>
        <w:t xml:space="preserve">the circuit in </w:t>
      </w:r>
      <w:r w:rsidR="00E66A33">
        <w:rPr>
          <w:rFonts w:eastAsia="SimSun"/>
          <w:sz w:val="22"/>
          <w:szCs w:val="22"/>
          <w:highlight w:val="yellow"/>
          <w:lang w:eastAsia="zh-CN"/>
        </w:rPr>
        <w:fldChar w:fldCharType="begin"/>
      </w:r>
      <w:r w:rsidR="00E66A33">
        <w:rPr>
          <w:rFonts w:eastAsia="SimSun"/>
          <w:sz w:val="22"/>
          <w:szCs w:val="22"/>
          <w:lang w:eastAsia="zh-CN"/>
        </w:rPr>
        <w:instrText xml:space="preserve"> REF _Ref159766544 \h </w:instrText>
      </w:r>
      <w:r w:rsidR="00E66A33">
        <w:rPr>
          <w:rFonts w:eastAsia="SimSun"/>
          <w:sz w:val="22"/>
          <w:szCs w:val="22"/>
          <w:highlight w:val="yellow"/>
          <w:lang w:eastAsia="zh-CN"/>
        </w:rPr>
      </w:r>
      <w:r w:rsidR="00E66A33">
        <w:rPr>
          <w:rFonts w:eastAsia="SimSun"/>
          <w:sz w:val="22"/>
          <w:szCs w:val="22"/>
          <w:highlight w:val="yellow"/>
          <w:lang w:eastAsia="zh-CN"/>
        </w:rPr>
        <w:fldChar w:fldCharType="separate"/>
      </w:r>
      <w:r w:rsidR="00DC23E7">
        <w:t xml:space="preserve">Figure </w:t>
      </w:r>
      <w:r w:rsidR="00DC23E7">
        <w:rPr>
          <w:noProof/>
        </w:rPr>
        <w:t>1</w:t>
      </w:r>
      <w:r w:rsidR="00E66A33">
        <w:rPr>
          <w:rFonts w:eastAsia="SimSun"/>
          <w:sz w:val="22"/>
          <w:szCs w:val="22"/>
          <w:highlight w:val="yellow"/>
          <w:lang w:eastAsia="zh-CN"/>
        </w:rPr>
        <w:fldChar w:fldCharType="end"/>
      </w:r>
      <w:r w:rsidR="008C158E">
        <w:rPr>
          <w:rFonts w:eastAsia="SimSun"/>
          <w:sz w:val="22"/>
          <w:szCs w:val="22"/>
          <w:lang w:eastAsia="zh-CN"/>
        </w:rPr>
        <w:t xml:space="preserve"> was constructed, a</w:t>
      </w:r>
      <w:r w:rsidR="00E66A33">
        <w:rPr>
          <w:rFonts w:eastAsia="SimSun"/>
          <w:sz w:val="22"/>
          <w:szCs w:val="22"/>
          <w:lang w:eastAsia="zh-CN"/>
        </w:rPr>
        <w:t xml:space="preserve">nd </w:t>
      </w:r>
      <w:r w:rsidR="00C84ED3">
        <w:rPr>
          <w:rFonts w:eastAsia="SimSun"/>
          <w:sz w:val="22"/>
          <w:szCs w:val="22"/>
          <w:lang w:eastAsia="zh-CN"/>
        </w:rPr>
        <w:t>the</w:t>
      </w:r>
      <w:r w:rsidR="00E66A33">
        <w:rPr>
          <w:rFonts w:eastAsia="SimSun"/>
          <w:sz w:val="22"/>
          <w:szCs w:val="22"/>
          <w:lang w:eastAsia="zh-CN"/>
        </w:rPr>
        <w:t xml:space="preserve"> function generator was </w:t>
      </w:r>
      <w:r w:rsidR="00103586">
        <w:rPr>
          <w:rFonts w:eastAsia="SimSun"/>
          <w:sz w:val="22"/>
          <w:szCs w:val="22"/>
          <w:lang w:eastAsia="zh-CN"/>
        </w:rPr>
        <w:t xml:space="preserve">set up to </w:t>
      </w:r>
      <w:r w:rsidR="00BE7041">
        <w:rPr>
          <w:rFonts w:eastAsia="SimSun"/>
          <w:sz w:val="22"/>
          <w:szCs w:val="22"/>
          <w:lang w:eastAsia="zh-CN"/>
        </w:rPr>
        <w:t xml:space="preserve">run the </w:t>
      </w:r>
      <w:r w:rsidR="00D63B40">
        <w:rPr>
          <w:rFonts w:eastAsia="SimSun"/>
          <w:sz w:val="22"/>
          <w:szCs w:val="22"/>
          <w:lang w:eastAsia="zh-CN"/>
        </w:rPr>
        <w:t>square wave</w:t>
      </w:r>
      <w:r w:rsidR="00BE7041">
        <w:rPr>
          <w:rFonts w:eastAsia="SimSun"/>
          <w:sz w:val="22"/>
          <w:szCs w:val="22"/>
          <w:lang w:eastAsia="zh-CN"/>
        </w:rPr>
        <w:t xml:space="preserve"> </w:t>
      </w:r>
      <w:r w:rsidR="00D63B40">
        <w:rPr>
          <w:rFonts w:eastAsia="SimSun"/>
          <w:sz w:val="22"/>
          <w:szCs w:val="22"/>
          <w:lang w:eastAsia="zh-CN"/>
        </w:rPr>
        <w:t xml:space="preserve">from the lab procedure. </w:t>
      </w:r>
    </w:p>
    <w:p w14:paraId="36D82EF6" w14:textId="77777777" w:rsidR="000A160E" w:rsidRDefault="000A160E" w:rsidP="006758BE">
      <w:pPr>
        <w:spacing w:line="240" w:lineRule="exact"/>
        <w:ind w:firstLine="180"/>
        <w:jc w:val="both"/>
        <w:rPr>
          <w:rFonts w:eastAsia="SimSun"/>
          <w:sz w:val="22"/>
          <w:szCs w:val="22"/>
          <w:lang w:eastAsia="zh-CN"/>
        </w:rPr>
      </w:pPr>
    </w:p>
    <w:tbl>
      <w:tblPr>
        <w:tblStyle w:val="TableGrid"/>
        <w:tblW w:w="0" w:type="auto"/>
        <w:tblLook w:val="04A0" w:firstRow="1" w:lastRow="0" w:firstColumn="1" w:lastColumn="0" w:noHBand="0" w:noVBand="1"/>
      </w:tblPr>
      <w:tblGrid>
        <w:gridCol w:w="4356"/>
      </w:tblGrid>
      <w:tr w:rsidR="007C323F" w14:paraId="6D069439" w14:textId="77777777" w:rsidTr="00786C7B">
        <w:trPr>
          <w:trHeight w:val="1855"/>
        </w:trPr>
        <w:tc>
          <w:tcPr>
            <w:tcW w:w="2924" w:type="dxa"/>
          </w:tcPr>
          <w:p w14:paraId="48407CF5" w14:textId="28CD31C0" w:rsidR="007C323F" w:rsidRPr="00E04CEC" w:rsidRDefault="00396FC2" w:rsidP="00E04CEC">
            <w:pPr>
              <w:pStyle w:val="NormalWeb"/>
              <w:rPr>
                <w:rFonts w:eastAsia="SimSun"/>
              </w:rPr>
            </w:pPr>
            <w:r>
              <w:rPr>
                <w:noProof/>
              </w:rPr>
              <w:drawing>
                <wp:inline distT="0" distB="0" distL="0" distR="0" wp14:anchorId="5F441B94" wp14:editId="30FF14E7">
                  <wp:extent cx="2622904" cy="1400175"/>
                  <wp:effectExtent l="0" t="0" r="6350" b="0"/>
                  <wp:docPr id="622616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7476" cy="1413292"/>
                          </a:xfrm>
                          <a:prstGeom prst="rect">
                            <a:avLst/>
                          </a:prstGeom>
                          <a:noFill/>
                          <a:ln>
                            <a:noFill/>
                          </a:ln>
                        </pic:spPr>
                      </pic:pic>
                    </a:graphicData>
                  </a:graphic>
                </wp:inline>
              </w:drawing>
            </w:r>
          </w:p>
        </w:tc>
      </w:tr>
      <w:tr w:rsidR="007C323F" w14:paraId="0557991F" w14:textId="77777777" w:rsidTr="00786C7B">
        <w:trPr>
          <w:trHeight w:val="164"/>
        </w:trPr>
        <w:tc>
          <w:tcPr>
            <w:tcW w:w="2924" w:type="dxa"/>
          </w:tcPr>
          <w:p w14:paraId="30714B04" w14:textId="5A5F8799" w:rsidR="007C323F" w:rsidRDefault="001F12ED" w:rsidP="006758BE">
            <w:pPr>
              <w:spacing w:line="240" w:lineRule="exact"/>
              <w:jc w:val="both"/>
              <w:rPr>
                <w:rFonts w:eastAsia="SimSun"/>
                <w:sz w:val="22"/>
                <w:szCs w:val="22"/>
                <w:lang w:eastAsia="zh-CN"/>
              </w:rPr>
            </w:pPr>
            <w:bookmarkStart w:id="1" w:name="_Ref159766544"/>
            <w:r>
              <w:t xml:space="preserve">Figure </w:t>
            </w:r>
            <w:r>
              <w:fldChar w:fldCharType="begin"/>
            </w:r>
            <w:r>
              <w:instrText xml:space="preserve"> SEQ Figure \* ARABIC </w:instrText>
            </w:r>
            <w:r>
              <w:fldChar w:fldCharType="separate"/>
            </w:r>
            <w:r w:rsidR="00DC23E7">
              <w:rPr>
                <w:noProof/>
              </w:rPr>
              <w:t>1</w:t>
            </w:r>
            <w:r>
              <w:fldChar w:fldCharType="end"/>
            </w:r>
            <w:bookmarkEnd w:id="1"/>
            <w:r>
              <w:t xml:space="preserve">. </w:t>
            </w:r>
            <w:r>
              <w:rPr>
                <w:i/>
                <w:iCs/>
              </w:rPr>
              <w:t>RC Circuit</w:t>
            </w:r>
            <w:r w:rsidR="00DE0864">
              <w:rPr>
                <w:i/>
                <w:iCs/>
              </w:rPr>
              <w:t xml:space="preserve"> response to step function</w:t>
            </w:r>
            <w:r w:rsidR="0052346A">
              <w:rPr>
                <w:i/>
                <w:iCs/>
              </w:rPr>
              <w:t>.</w:t>
            </w:r>
          </w:p>
        </w:tc>
      </w:tr>
    </w:tbl>
    <w:p w14:paraId="6CC9CD82" w14:textId="77777777" w:rsidR="007C323F" w:rsidRDefault="007C323F" w:rsidP="006758BE">
      <w:pPr>
        <w:spacing w:line="240" w:lineRule="exact"/>
        <w:ind w:firstLine="180"/>
        <w:jc w:val="both"/>
        <w:rPr>
          <w:rFonts w:eastAsia="SimSun"/>
          <w:sz w:val="22"/>
          <w:szCs w:val="22"/>
          <w:lang w:eastAsia="zh-CN"/>
        </w:rPr>
      </w:pPr>
    </w:p>
    <w:p w14:paraId="0B8DB993" w14:textId="177BFE14" w:rsidR="00E66A33" w:rsidRDefault="00C351E9" w:rsidP="006758BE">
      <w:pPr>
        <w:spacing w:line="240" w:lineRule="exact"/>
        <w:ind w:firstLine="180"/>
        <w:jc w:val="both"/>
        <w:rPr>
          <w:rFonts w:eastAsia="SimSun"/>
          <w:sz w:val="22"/>
          <w:szCs w:val="22"/>
          <w:lang w:eastAsia="zh-CN"/>
        </w:rPr>
      </w:pPr>
      <w:r>
        <w:rPr>
          <w:rFonts w:eastAsia="SimSun"/>
          <w:sz w:val="22"/>
          <w:szCs w:val="22"/>
          <w:lang w:eastAsia="zh-CN"/>
        </w:rPr>
        <w:lastRenderedPageBreak/>
        <w:t xml:space="preserve"> </w:t>
      </w:r>
      <w:r w:rsidR="00FE5FD9">
        <w:rPr>
          <w:rFonts w:eastAsia="SimSun"/>
          <w:sz w:val="22"/>
          <w:szCs w:val="22"/>
          <w:lang w:eastAsia="zh-CN"/>
        </w:rPr>
        <w:t>The osci</w:t>
      </w:r>
      <w:r w:rsidR="00C34A2E">
        <w:rPr>
          <w:rFonts w:eastAsia="SimSun"/>
          <w:sz w:val="22"/>
          <w:szCs w:val="22"/>
          <w:lang w:eastAsia="zh-CN"/>
        </w:rPr>
        <w:t xml:space="preserve">lloscope was then </w:t>
      </w:r>
      <w:r w:rsidR="00765304">
        <w:rPr>
          <w:rFonts w:eastAsia="SimSun"/>
          <w:sz w:val="22"/>
          <w:szCs w:val="22"/>
          <w:lang w:eastAsia="zh-CN"/>
        </w:rPr>
        <w:t xml:space="preserve">used to display the input </w:t>
      </w:r>
      <w:r w:rsidR="008E672B">
        <w:rPr>
          <w:rFonts w:eastAsia="SimSun"/>
          <w:sz w:val="22"/>
          <w:szCs w:val="22"/>
          <w:lang w:eastAsia="zh-CN"/>
        </w:rPr>
        <w:t>signal, along</w:t>
      </w:r>
      <w:r w:rsidR="0035401D">
        <w:rPr>
          <w:rFonts w:eastAsia="SimSun"/>
          <w:sz w:val="22"/>
          <w:szCs w:val="22"/>
          <w:lang w:eastAsia="zh-CN"/>
        </w:rPr>
        <w:t xml:space="preserve"> with </w:t>
      </w:r>
      <w:r w:rsidR="00905226">
        <w:rPr>
          <w:rFonts w:eastAsia="SimSun"/>
          <w:sz w:val="22"/>
          <w:szCs w:val="22"/>
          <w:lang w:eastAsia="zh-CN"/>
        </w:rPr>
        <w:t>displaying the output voltage</w:t>
      </w:r>
      <w:r w:rsidR="00A97EA9">
        <w:rPr>
          <w:rFonts w:eastAsia="SimSun"/>
          <w:sz w:val="22"/>
          <w:szCs w:val="22"/>
          <w:lang w:eastAsia="zh-CN"/>
        </w:rPr>
        <w:t xml:space="preserve"> over the capacitor</w:t>
      </w:r>
      <w:r w:rsidR="00905226">
        <w:rPr>
          <w:rFonts w:eastAsia="SimSun"/>
          <w:sz w:val="22"/>
          <w:szCs w:val="22"/>
          <w:lang w:eastAsia="zh-CN"/>
        </w:rPr>
        <w:t xml:space="preserve"> from the circuit constructed. </w:t>
      </w:r>
      <w:r w:rsidR="00FF77EB">
        <w:rPr>
          <w:rFonts w:eastAsia="SimSun"/>
          <w:sz w:val="22"/>
          <w:szCs w:val="22"/>
          <w:lang w:eastAsia="zh-CN"/>
        </w:rPr>
        <w:t xml:space="preserve">The </w:t>
      </w:r>
      <w:r w:rsidR="000F348B">
        <w:rPr>
          <w:rFonts w:eastAsia="SimSun"/>
          <w:sz w:val="22"/>
          <w:szCs w:val="22"/>
          <w:lang w:eastAsia="zh-CN"/>
        </w:rPr>
        <w:t>oscilloscope display can be seen in</w:t>
      </w:r>
      <w:r w:rsidR="0052346A">
        <w:rPr>
          <w:rFonts w:eastAsia="SimSun"/>
          <w:sz w:val="22"/>
          <w:szCs w:val="22"/>
          <w:lang w:eastAsia="zh-CN"/>
        </w:rPr>
        <w:t xml:space="preserve"> </w:t>
      </w:r>
      <w:r w:rsidR="0052346A">
        <w:rPr>
          <w:rFonts w:eastAsia="SimSun"/>
          <w:sz w:val="22"/>
          <w:szCs w:val="22"/>
          <w:highlight w:val="yellow"/>
          <w:lang w:eastAsia="zh-CN"/>
        </w:rPr>
        <w:fldChar w:fldCharType="begin"/>
      </w:r>
      <w:r w:rsidR="0052346A">
        <w:rPr>
          <w:rFonts w:eastAsia="SimSun"/>
          <w:sz w:val="22"/>
          <w:szCs w:val="22"/>
          <w:lang w:eastAsia="zh-CN"/>
        </w:rPr>
        <w:instrText xml:space="preserve"> REF _Ref163982106 \h </w:instrText>
      </w:r>
      <w:r w:rsidR="0052346A">
        <w:rPr>
          <w:rFonts w:eastAsia="SimSun"/>
          <w:sz w:val="22"/>
          <w:szCs w:val="22"/>
          <w:highlight w:val="yellow"/>
          <w:lang w:eastAsia="zh-CN"/>
        </w:rPr>
      </w:r>
      <w:r w:rsidR="0052346A">
        <w:rPr>
          <w:rFonts w:eastAsia="SimSun"/>
          <w:sz w:val="22"/>
          <w:szCs w:val="22"/>
          <w:highlight w:val="yellow"/>
          <w:lang w:eastAsia="zh-CN"/>
        </w:rPr>
        <w:fldChar w:fldCharType="separate"/>
      </w:r>
      <w:r w:rsidR="00DC23E7">
        <w:t xml:space="preserve">Figure </w:t>
      </w:r>
      <w:r w:rsidR="00DC23E7">
        <w:rPr>
          <w:noProof/>
        </w:rPr>
        <w:t>2</w:t>
      </w:r>
      <w:r w:rsidR="0052346A">
        <w:rPr>
          <w:rFonts w:eastAsia="SimSun"/>
          <w:sz w:val="22"/>
          <w:szCs w:val="22"/>
          <w:highlight w:val="yellow"/>
          <w:lang w:eastAsia="zh-CN"/>
        </w:rPr>
        <w:fldChar w:fldCharType="end"/>
      </w:r>
      <w:r w:rsidR="000F348B">
        <w:rPr>
          <w:rFonts w:eastAsia="SimSun"/>
          <w:sz w:val="22"/>
          <w:szCs w:val="22"/>
          <w:lang w:eastAsia="zh-CN"/>
        </w:rPr>
        <w:t>.</w:t>
      </w:r>
    </w:p>
    <w:tbl>
      <w:tblPr>
        <w:tblStyle w:val="TableGrid"/>
        <w:tblW w:w="0" w:type="auto"/>
        <w:tblLook w:val="04A0" w:firstRow="1" w:lastRow="0" w:firstColumn="1" w:lastColumn="0" w:noHBand="0" w:noVBand="1"/>
      </w:tblPr>
      <w:tblGrid>
        <w:gridCol w:w="4454"/>
      </w:tblGrid>
      <w:tr w:rsidR="00E66A33" w14:paraId="30A14F3C" w14:textId="77777777" w:rsidTr="00E82C9D">
        <w:trPr>
          <w:trHeight w:val="2507"/>
        </w:trPr>
        <w:tc>
          <w:tcPr>
            <w:tcW w:w="2939" w:type="dxa"/>
          </w:tcPr>
          <w:p w14:paraId="72776915" w14:textId="08E3A6BC" w:rsidR="00E66A33" w:rsidRDefault="00136E7C">
            <w:pPr>
              <w:pStyle w:val="NormalWeb"/>
            </w:pPr>
            <w:r>
              <w:rPr>
                <w:rFonts w:ascii="Arial" w:hAnsi="Arial" w:cs="Arial"/>
                <w:noProof/>
                <w:color w:val="000000"/>
                <w:sz w:val="22"/>
                <w:szCs w:val="22"/>
                <w:bdr w:val="none" w:sz="0" w:space="0" w:color="auto" w:frame="1"/>
              </w:rPr>
              <w:drawing>
                <wp:inline distT="0" distB="0" distL="0" distR="0" wp14:anchorId="4C945C5D" wp14:editId="70B58FB1">
                  <wp:extent cx="2706717" cy="2028825"/>
                  <wp:effectExtent l="0" t="0" r="0" b="0"/>
                  <wp:docPr id="11489373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6717" cy="2028825"/>
                          </a:xfrm>
                          <a:prstGeom prst="rect">
                            <a:avLst/>
                          </a:prstGeom>
                          <a:noFill/>
                          <a:ln>
                            <a:noFill/>
                          </a:ln>
                        </pic:spPr>
                      </pic:pic>
                    </a:graphicData>
                  </a:graphic>
                </wp:inline>
              </w:drawing>
            </w:r>
          </w:p>
          <w:p w14:paraId="6A072EF5" w14:textId="77777777" w:rsidR="00E66A33" w:rsidRDefault="00E66A33">
            <w:pPr>
              <w:spacing w:line="240" w:lineRule="exact"/>
              <w:jc w:val="both"/>
              <w:rPr>
                <w:rFonts w:eastAsia="SimSun"/>
                <w:sz w:val="22"/>
                <w:szCs w:val="22"/>
                <w:lang w:eastAsia="zh-CN"/>
              </w:rPr>
            </w:pPr>
          </w:p>
        </w:tc>
      </w:tr>
      <w:tr w:rsidR="00E66A33" w14:paraId="67B8F838" w14:textId="77777777" w:rsidTr="00E82C9D">
        <w:trPr>
          <w:trHeight w:val="487"/>
        </w:trPr>
        <w:tc>
          <w:tcPr>
            <w:tcW w:w="2939" w:type="dxa"/>
          </w:tcPr>
          <w:p w14:paraId="37698FA8" w14:textId="232F0F4C" w:rsidR="00E66A33" w:rsidRDefault="00E66A33">
            <w:pPr>
              <w:spacing w:line="240" w:lineRule="exact"/>
              <w:jc w:val="both"/>
              <w:rPr>
                <w:rFonts w:eastAsia="SimSun"/>
                <w:sz w:val="22"/>
                <w:szCs w:val="22"/>
                <w:lang w:eastAsia="zh-CN"/>
              </w:rPr>
            </w:pPr>
            <w:bookmarkStart w:id="2" w:name="_Ref163982106"/>
            <w:r>
              <w:t xml:space="preserve">Figure </w:t>
            </w:r>
            <w:r>
              <w:fldChar w:fldCharType="begin"/>
            </w:r>
            <w:r>
              <w:instrText xml:space="preserve"> SEQ Figure \* ARABIC </w:instrText>
            </w:r>
            <w:r>
              <w:fldChar w:fldCharType="separate"/>
            </w:r>
            <w:r w:rsidR="00DC23E7">
              <w:rPr>
                <w:noProof/>
              </w:rPr>
              <w:t>2</w:t>
            </w:r>
            <w:r>
              <w:fldChar w:fldCharType="end"/>
            </w:r>
            <w:bookmarkEnd w:id="2"/>
            <w:r>
              <w:t xml:space="preserve">. </w:t>
            </w:r>
            <w:r w:rsidR="000125E8">
              <w:rPr>
                <w:i/>
                <w:iCs/>
              </w:rPr>
              <w:t>Input voltage (yellow) and output voltage</w:t>
            </w:r>
            <w:r w:rsidR="0052346A">
              <w:rPr>
                <w:i/>
                <w:iCs/>
              </w:rPr>
              <w:t xml:space="preserve"> </w:t>
            </w:r>
            <w:r w:rsidR="002F17CB">
              <w:rPr>
                <w:i/>
                <w:iCs/>
              </w:rPr>
              <w:t>over capacitor</w:t>
            </w:r>
            <w:r w:rsidR="0052346A">
              <w:rPr>
                <w:i/>
                <w:iCs/>
              </w:rPr>
              <w:t xml:space="preserve"> (green) displayed on oscilloscope display.</w:t>
            </w:r>
          </w:p>
        </w:tc>
      </w:tr>
    </w:tbl>
    <w:p w14:paraId="59ECF4C7" w14:textId="77777777" w:rsidR="00E66A33" w:rsidRDefault="00E66A33" w:rsidP="00351DB0">
      <w:pPr>
        <w:spacing w:line="240" w:lineRule="exact"/>
        <w:jc w:val="both"/>
        <w:rPr>
          <w:rFonts w:eastAsia="SimSun"/>
          <w:sz w:val="22"/>
          <w:szCs w:val="22"/>
          <w:lang w:eastAsia="zh-CN"/>
        </w:rPr>
      </w:pPr>
    </w:p>
    <w:p w14:paraId="1247DE91" w14:textId="13075C68" w:rsidR="00E063AF" w:rsidRDefault="00E063AF" w:rsidP="00E063AF">
      <w:pPr>
        <w:pStyle w:val="ListParagraph"/>
        <w:numPr>
          <w:ilvl w:val="0"/>
          <w:numId w:val="6"/>
        </w:numPr>
        <w:spacing w:line="240" w:lineRule="exact"/>
        <w:jc w:val="both"/>
        <w:rPr>
          <w:rFonts w:eastAsia="SimSun"/>
          <w:sz w:val="22"/>
          <w:szCs w:val="22"/>
          <w:lang w:eastAsia="zh-CN"/>
        </w:rPr>
      </w:pPr>
      <w:r>
        <w:rPr>
          <w:rFonts w:eastAsia="SimSun"/>
          <w:sz w:val="22"/>
          <w:szCs w:val="22"/>
          <w:lang w:eastAsia="zh-CN"/>
        </w:rPr>
        <w:t>The oscilloscope displays the same waveform that was plotted in section 3.1 item 7 shown in</w:t>
      </w:r>
      <w:r w:rsidR="00A97EA9">
        <w:rPr>
          <w:rFonts w:eastAsia="SimSun"/>
          <w:sz w:val="22"/>
          <w:szCs w:val="22"/>
          <w:lang w:eastAsia="zh-CN"/>
        </w:rPr>
        <w:t xml:space="preserve"> </w:t>
      </w:r>
      <w:r w:rsidR="00A97EA9">
        <w:rPr>
          <w:rFonts w:eastAsia="SimSun"/>
          <w:sz w:val="22"/>
          <w:szCs w:val="22"/>
          <w:highlight w:val="yellow"/>
          <w:lang w:eastAsia="zh-CN"/>
        </w:rPr>
        <w:fldChar w:fldCharType="begin"/>
      </w:r>
      <w:r w:rsidR="00A97EA9">
        <w:rPr>
          <w:rFonts w:eastAsia="SimSun"/>
          <w:sz w:val="22"/>
          <w:szCs w:val="22"/>
          <w:lang w:eastAsia="zh-CN"/>
        </w:rPr>
        <w:instrText xml:space="preserve"> REF _Ref163982868 \h </w:instrText>
      </w:r>
      <w:r w:rsidR="00A97EA9">
        <w:rPr>
          <w:rFonts w:eastAsia="SimSun"/>
          <w:sz w:val="22"/>
          <w:szCs w:val="22"/>
          <w:highlight w:val="yellow"/>
          <w:lang w:eastAsia="zh-CN"/>
        </w:rPr>
      </w:r>
      <w:r w:rsidR="00A97EA9">
        <w:rPr>
          <w:rFonts w:eastAsia="SimSun"/>
          <w:sz w:val="22"/>
          <w:szCs w:val="22"/>
          <w:highlight w:val="yellow"/>
          <w:lang w:eastAsia="zh-CN"/>
        </w:rPr>
        <w:fldChar w:fldCharType="separate"/>
      </w:r>
      <w:r w:rsidR="00DC23E7">
        <w:t xml:space="preserve">Figure </w:t>
      </w:r>
      <w:r w:rsidR="00DC23E7">
        <w:rPr>
          <w:noProof/>
        </w:rPr>
        <w:t>3</w:t>
      </w:r>
      <w:r w:rsidR="00A97EA9">
        <w:rPr>
          <w:rFonts w:eastAsia="SimSun"/>
          <w:sz w:val="22"/>
          <w:szCs w:val="22"/>
          <w:highlight w:val="yellow"/>
          <w:lang w:eastAsia="zh-CN"/>
        </w:rPr>
        <w:fldChar w:fldCharType="end"/>
      </w:r>
      <w:r>
        <w:rPr>
          <w:rFonts w:eastAsia="SimSun"/>
          <w:sz w:val="22"/>
          <w:szCs w:val="22"/>
          <w:lang w:eastAsia="zh-CN"/>
        </w:rPr>
        <w:t>. In both cases, the output voltage</w:t>
      </w:r>
      <w:r w:rsidR="005C5B08">
        <w:rPr>
          <w:rFonts w:eastAsia="SimSun"/>
          <w:sz w:val="22"/>
          <w:szCs w:val="22"/>
          <w:lang w:eastAsia="zh-CN"/>
        </w:rPr>
        <w:t xml:space="preserve"> </w:t>
      </w:r>
      <w:r w:rsidR="000F0220">
        <w:rPr>
          <w:rFonts w:eastAsia="SimSun"/>
          <w:sz w:val="22"/>
          <w:szCs w:val="22"/>
          <w:lang w:eastAsia="zh-CN"/>
        </w:rPr>
        <w:t xml:space="preserve">exponentially </w:t>
      </w:r>
      <w:r w:rsidR="005C5B08">
        <w:rPr>
          <w:rFonts w:eastAsia="SimSun"/>
          <w:sz w:val="22"/>
          <w:szCs w:val="22"/>
          <w:lang w:eastAsia="zh-CN"/>
        </w:rPr>
        <w:t>increases</w:t>
      </w:r>
      <w:r>
        <w:rPr>
          <w:rFonts w:eastAsia="SimSun"/>
          <w:sz w:val="22"/>
          <w:szCs w:val="22"/>
          <w:lang w:eastAsia="zh-CN"/>
        </w:rPr>
        <w:t xml:space="preserve"> when the input voltage is at 5V</w:t>
      </w:r>
      <w:r w:rsidR="00FC58C5">
        <w:rPr>
          <w:rFonts w:eastAsia="SimSun"/>
          <w:sz w:val="22"/>
          <w:szCs w:val="22"/>
          <w:lang w:eastAsia="zh-CN"/>
        </w:rPr>
        <w:t xml:space="preserve"> (step response)</w:t>
      </w:r>
      <w:r>
        <w:rPr>
          <w:rFonts w:eastAsia="SimSun"/>
          <w:sz w:val="22"/>
          <w:szCs w:val="22"/>
          <w:lang w:eastAsia="zh-CN"/>
        </w:rPr>
        <w:t xml:space="preserve"> and </w:t>
      </w:r>
      <w:r w:rsidR="00921342">
        <w:rPr>
          <w:rFonts w:eastAsia="SimSun"/>
          <w:sz w:val="22"/>
          <w:szCs w:val="22"/>
          <w:lang w:eastAsia="zh-CN"/>
        </w:rPr>
        <w:t>exponentially decrease</w:t>
      </w:r>
      <w:r w:rsidR="005C5B08">
        <w:rPr>
          <w:rFonts w:eastAsia="SimSun"/>
          <w:sz w:val="22"/>
          <w:szCs w:val="22"/>
          <w:lang w:eastAsia="zh-CN"/>
        </w:rPr>
        <w:t xml:space="preserve">s </w:t>
      </w:r>
      <w:r>
        <w:rPr>
          <w:rFonts w:eastAsia="SimSun"/>
          <w:sz w:val="22"/>
          <w:szCs w:val="22"/>
          <w:lang w:eastAsia="zh-CN"/>
        </w:rPr>
        <w:t>when the input voltage is 0V</w:t>
      </w:r>
      <w:r w:rsidR="00FC58C5">
        <w:rPr>
          <w:rFonts w:eastAsia="SimSun"/>
          <w:sz w:val="22"/>
          <w:szCs w:val="22"/>
          <w:lang w:eastAsia="zh-CN"/>
        </w:rPr>
        <w:t xml:space="preserve"> (natural response)</w:t>
      </w:r>
      <w:r>
        <w:rPr>
          <w:rFonts w:eastAsia="SimSun"/>
          <w:sz w:val="22"/>
          <w:szCs w:val="22"/>
          <w:lang w:eastAsia="zh-CN"/>
        </w:rPr>
        <w:t xml:space="preserve">. </w:t>
      </w:r>
    </w:p>
    <w:tbl>
      <w:tblPr>
        <w:tblStyle w:val="TableGrid"/>
        <w:tblW w:w="0" w:type="auto"/>
        <w:tblLook w:val="04A0" w:firstRow="1" w:lastRow="0" w:firstColumn="1" w:lastColumn="0" w:noHBand="0" w:noVBand="1"/>
      </w:tblPr>
      <w:tblGrid>
        <w:gridCol w:w="4454"/>
      </w:tblGrid>
      <w:tr w:rsidR="00E063AF" w14:paraId="61B1B323" w14:textId="77777777">
        <w:tc>
          <w:tcPr>
            <w:tcW w:w="4454" w:type="dxa"/>
          </w:tcPr>
          <w:p w14:paraId="41BF4472" w14:textId="55FD4397" w:rsidR="00E063AF" w:rsidRPr="005D2859" w:rsidRDefault="00E25164" w:rsidP="005D2859">
            <w:pPr>
              <w:pStyle w:val="NormalWeb"/>
              <w:rPr>
                <w:rFonts w:eastAsia="SimSun"/>
              </w:rPr>
            </w:pPr>
            <w:r>
              <w:rPr>
                <w:rStyle w:val="wacimagecontainer"/>
                <w:rFonts w:ascii="Segoe UI" w:hAnsi="Segoe UI" w:cs="Segoe UI"/>
                <w:noProof/>
                <w:color w:val="000000"/>
                <w:sz w:val="18"/>
                <w:szCs w:val="18"/>
                <w:shd w:val="clear" w:color="auto" w:fill="FFFFFF"/>
              </w:rPr>
              <w:drawing>
                <wp:inline distT="0" distB="0" distL="0" distR="0" wp14:anchorId="7C302212" wp14:editId="00EB59BC">
                  <wp:extent cx="2524125" cy="2069511"/>
                  <wp:effectExtent l="0" t="0" r="0" b="6985"/>
                  <wp:docPr id="17688063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4210" cy="2069581"/>
                          </a:xfrm>
                          <a:prstGeom prst="rect">
                            <a:avLst/>
                          </a:prstGeom>
                          <a:noFill/>
                          <a:ln>
                            <a:noFill/>
                          </a:ln>
                        </pic:spPr>
                      </pic:pic>
                    </a:graphicData>
                  </a:graphic>
                </wp:inline>
              </w:drawing>
            </w:r>
          </w:p>
        </w:tc>
      </w:tr>
      <w:tr w:rsidR="00E063AF" w14:paraId="14A368BC" w14:textId="77777777">
        <w:tc>
          <w:tcPr>
            <w:tcW w:w="4454" w:type="dxa"/>
          </w:tcPr>
          <w:p w14:paraId="79322ADD" w14:textId="28B78039" w:rsidR="00E063AF" w:rsidRDefault="00E063AF">
            <w:pPr>
              <w:spacing w:line="240" w:lineRule="exact"/>
              <w:jc w:val="both"/>
              <w:rPr>
                <w:rFonts w:eastAsia="SimSun"/>
                <w:sz w:val="22"/>
                <w:szCs w:val="22"/>
                <w:lang w:eastAsia="zh-CN"/>
              </w:rPr>
            </w:pPr>
            <w:bookmarkStart w:id="3" w:name="_Ref163982868"/>
            <w:r>
              <w:t xml:space="preserve">Figure </w:t>
            </w:r>
            <w:r>
              <w:fldChar w:fldCharType="begin"/>
            </w:r>
            <w:r>
              <w:instrText xml:space="preserve"> SEQ Figure \* ARABIC </w:instrText>
            </w:r>
            <w:r>
              <w:fldChar w:fldCharType="separate"/>
            </w:r>
            <w:r w:rsidR="00DC23E7">
              <w:rPr>
                <w:noProof/>
              </w:rPr>
              <w:t>3</w:t>
            </w:r>
            <w:r>
              <w:fldChar w:fldCharType="end"/>
            </w:r>
            <w:bookmarkEnd w:id="3"/>
            <w:r>
              <w:t xml:space="preserve">. </w:t>
            </w:r>
            <w:r w:rsidR="00E25164" w:rsidRPr="00A97EA9">
              <w:rPr>
                <w:i/>
                <w:iCs/>
              </w:rPr>
              <w:t>Section 3.1 item 7</w:t>
            </w:r>
            <w:r w:rsidR="00A97EA9">
              <w:rPr>
                <w:i/>
                <w:iCs/>
              </w:rPr>
              <w:t>,</w:t>
            </w:r>
            <w:r w:rsidR="00E25164" w:rsidRPr="00A97EA9">
              <w:rPr>
                <w:i/>
                <w:iCs/>
              </w:rPr>
              <w:t xml:space="preserve"> output voltage of capacitor </w:t>
            </w:r>
            <w:r w:rsidR="00A97EA9" w:rsidRPr="00A97EA9">
              <w:rPr>
                <w:i/>
                <w:iCs/>
              </w:rPr>
              <w:t>in response to square wave input.</w:t>
            </w:r>
          </w:p>
        </w:tc>
      </w:tr>
    </w:tbl>
    <w:p w14:paraId="7ABBD0D8" w14:textId="77777777" w:rsidR="00E063AF" w:rsidRDefault="00E063AF" w:rsidP="00593450">
      <w:pPr>
        <w:spacing w:line="240" w:lineRule="exact"/>
        <w:jc w:val="both"/>
        <w:rPr>
          <w:rFonts w:eastAsia="SimSun"/>
          <w:sz w:val="22"/>
          <w:szCs w:val="22"/>
          <w:lang w:eastAsia="zh-CN"/>
        </w:rPr>
      </w:pPr>
    </w:p>
    <w:p w14:paraId="2CADEAE2" w14:textId="5F65E119" w:rsidR="0057141C" w:rsidRDefault="00351DB0" w:rsidP="00351DB0">
      <w:pPr>
        <w:spacing w:line="240" w:lineRule="exact"/>
        <w:ind w:left="180"/>
        <w:jc w:val="both"/>
        <w:rPr>
          <w:rFonts w:eastAsia="SimSun"/>
          <w:sz w:val="22"/>
          <w:szCs w:val="22"/>
          <w:lang w:eastAsia="zh-CN"/>
        </w:rPr>
      </w:pPr>
      <w:r>
        <w:rPr>
          <w:rFonts w:eastAsia="SimSun"/>
          <w:sz w:val="22"/>
          <w:szCs w:val="22"/>
          <w:lang w:eastAsia="zh-CN"/>
        </w:rPr>
        <w:t xml:space="preserve">   </w:t>
      </w:r>
      <w:r w:rsidR="00BA3574">
        <w:rPr>
          <w:rFonts w:eastAsia="SimSun"/>
          <w:sz w:val="22"/>
          <w:szCs w:val="22"/>
          <w:lang w:eastAsia="zh-CN"/>
        </w:rPr>
        <w:t xml:space="preserve">From the </w:t>
      </w:r>
      <w:r w:rsidR="00671408">
        <w:rPr>
          <w:rFonts w:eastAsia="SimSun"/>
          <w:sz w:val="22"/>
          <w:szCs w:val="22"/>
          <w:lang w:eastAsia="zh-CN"/>
        </w:rPr>
        <w:t xml:space="preserve">nominal values </w:t>
      </w:r>
      <w:r w:rsidR="00E478AD">
        <w:rPr>
          <w:rFonts w:eastAsia="SimSun"/>
          <w:sz w:val="22"/>
          <w:szCs w:val="22"/>
          <w:lang w:eastAsia="zh-CN"/>
        </w:rPr>
        <w:t>of the resistor and cap</w:t>
      </w:r>
      <w:r w:rsidR="003212D8">
        <w:rPr>
          <w:rFonts w:eastAsia="SimSun"/>
          <w:sz w:val="22"/>
          <w:szCs w:val="22"/>
          <w:lang w:eastAsia="zh-CN"/>
        </w:rPr>
        <w:t>acitor, the theoretical rise</w:t>
      </w:r>
      <w:r w:rsidR="002E430B">
        <w:rPr>
          <w:rFonts w:eastAsia="SimSun"/>
          <w:sz w:val="22"/>
          <w:szCs w:val="22"/>
          <w:lang w:eastAsia="zh-CN"/>
        </w:rPr>
        <w:t xml:space="preserve"> </w:t>
      </w:r>
      <w:r w:rsidR="003212D8">
        <w:rPr>
          <w:rFonts w:eastAsia="SimSun"/>
          <w:sz w:val="22"/>
          <w:szCs w:val="22"/>
          <w:lang w:eastAsia="zh-CN"/>
        </w:rPr>
        <w:t xml:space="preserve">time </w:t>
      </w:r>
      <w:r w:rsidR="002E430B">
        <w:rPr>
          <w:rFonts w:eastAsia="SimSun"/>
          <w:sz w:val="22"/>
          <w:szCs w:val="22"/>
          <w:lang w:eastAsia="zh-CN"/>
        </w:rPr>
        <w:t xml:space="preserve">was </w:t>
      </w:r>
      <w:r w:rsidR="003212D8">
        <w:rPr>
          <w:rFonts w:eastAsia="SimSun"/>
          <w:sz w:val="22"/>
          <w:szCs w:val="22"/>
          <w:lang w:eastAsia="zh-CN"/>
        </w:rPr>
        <w:t>calculated</w:t>
      </w:r>
      <w:r w:rsidR="00A83833">
        <w:rPr>
          <w:rFonts w:eastAsia="SimSun"/>
          <w:sz w:val="22"/>
          <w:szCs w:val="22"/>
          <w:lang w:eastAsia="zh-CN"/>
        </w:rPr>
        <w:t>. B</w:t>
      </w:r>
      <w:r w:rsidR="001A3AD4">
        <w:rPr>
          <w:rFonts w:eastAsia="SimSun"/>
          <w:sz w:val="22"/>
          <w:szCs w:val="22"/>
          <w:lang w:eastAsia="zh-CN"/>
        </w:rPr>
        <w:t xml:space="preserve">y taking the </w:t>
      </w:r>
      <w:r w:rsidR="00F43542">
        <w:rPr>
          <w:rFonts w:eastAsia="SimSun"/>
          <w:sz w:val="22"/>
          <w:szCs w:val="22"/>
          <w:lang w:eastAsia="zh-CN"/>
        </w:rPr>
        <w:t>1</w:t>
      </w:r>
      <w:r w:rsidR="001A3AD4">
        <w:rPr>
          <w:rFonts w:eastAsia="SimSun"/>
          <w:sz w:val="22"/>
          <w:szCs w:val="22"/>
          <w:lang w:eastAsia="zh-CN"/>
        </w:rPr>
        <w:t xml:space="preserve">0% and </w:t>
      </w:r>
      <w:r w:rsidR="00F43542">
        <w:rPr>
          <w:rFonts w:eastAsia="SimSun"/>
          <w:sz w:val="22"/>
          <w:szCs w:val="22"/>
          <w:lang w:eastAsia="zh-CN"/>
        </w:rPr>
        <w:t>9</w:t>
      </w:r>
      <w:r w:rsidR="001A3AD4">
        <w:rPr>
          <w:rFonts w:eastAsia="SimSun"/>
          <w:sz w:val="22"/>
          <w:szCs w:val="22"/>
          <w:lang w:eastAsia="zh-CN"/>
        </w:rPr>
        <w:t>0%</w:t>
      </w:r>
      <w:r w:rsidR="00F62C79">
        <w:rPr>
          <w:rFonts w:eastAsia="SimSun"/>
          <w:sz w:val="22"/>
          <w:szCs w:val="22"/>
          <w:lang w:eastAsia="zh-CN"/>
        </w:rPr>
        <w:t xml:space="preserve"> of the </w:t>
      </w:r>
      <w:r w:rsidR="000108C4">
        <w:rPr>
          <w:rFonts w:eastAsia="SimSun"/>
          <w:sz w:val="22"/>
          <w:szCs w:val="22"/>
          <w:lang w:eastAsia="zh-CN"/>
        </w:rPr>
        <w:t>input voltage</w:t>
      </w:r>
      <w:r w:rsidR="00C344D4">
        <w:rPr>
          <w:rFonts w:eastAsia="SimSun"/>
          <w:sz w:val="22"/>
          <w:szCs w:val="22"/>
          <w:lang w:eastAsia="zh-CN"/>
        </w:rPr>
        <w:t xml:space="preserve">, then plugging them into the </w:t>
      </w:r>
      <w:r w:rsidR="00CE60F4">
        <w:rPr>
          <w:rFonts w:eastAsia="SimSun"/>
          <w:sz w:val="22"/>
          <w:szCs w:val="22"/>
          <w:lang w:eastAsia="zh-CN"/>
        </w:rPr>
        <w:t xml:space="preserve">step </w:t>
      </w:r>
      <w:r w:rsidR="002E430B">
        <w:rPr>
          <w:rFonts w:eastAsia="SimSun"/>
          <w:sz w:val="22"/>
          <w:szCs w:val="22"/>
          <w:lang w:eastAsia="zh-CN"/>
        </w:rPr>
        <w:t xml:space="preserve">response </w:t>
      </w:r>
      <w:r w:rsidR="00C344D4">
        <w:rPr>
          <w:rFonts w:eastAsia="SimSun"/>
          <w:sz w:val="22"/>
          <w:szCs w:val="22"/>
          <w:lang w:eastAsia="zh-CN"/>
        </w:rPr>
        <w:t>below</w:t>
      </w:r>
      <w:r w:rsidR="00E82920">
        <w:rPr>
          <w:rFonts w:eastAsia="SimSun"/>
          <w:sz w:val="22"/>
          <w:szCs w:val="22"/>
          <w:lang w:eastAsia="zh-CN"/>
        </w:rPr>
        <w:t xml:space="preserve">, </w:t>
      </w:r>
      <w:r w:rsidR="0059144A">
        <w:rPr>
          <w:rFonts w:eastAsia="SimSun"/>
          <w:sz w:val="22"/>
          <w:szCs w:val="22"/>
          <w:lang w:eastAsia="zh-CN"/>
        </w:rPr>
        <w:t xml:space="preserve">taking the difference in time </w:t>
      </w:r>
      <w:r w:rsidR="00114B9D">
        <w:rPr>
          <w:rFonts w:eastAsia="SimSun"/>
          <w:sz w:val="22"/>
          <w:szCs w:val="22"/>
          <w:lang w:eastAsia="zh-CN"/>
        </w:rPr>
        <w:t>yielded the rise time</w:t>
      </w:r>
      <w:r w:rsidR="0010186B">
        <w:rPr>
          <w:rFonts w:eastAsia="SimSun"/>
          <w:sz w:val="22"/>
          <w:szCs w:val="22"/>
          <w:lang w:eastAsia="zh-CN"/>
        </w:rPr>
        <w:t>.</w:t>
      </w:r>
      <w:r w:rsidR="005D697C">
        <w:rPr>
          <w:rFonts w:eastAsia="SimSun"/>
          <w:sz w:val="22"/>
          <w:szCs w:val="22"/>
          <w:lang w:eastAsia="zh-CN"/>
        </w:rPr>
        <w:t xml:space="preserve"> </w:t>
      </w:r>
      <w:r w:rsidR="0057141C">
        <w:rPr>
          <w:rFonts w:eastAsia="SimSun"/>
          <w:sz w:val="22"/>
          <w:szCs w:val="22"/>
          <w:lang w:eastAsia="zh-CN"/>
        </w:rPr>
        <w:t>The theoretical fall time was calculated</w:t>
      </w:r>
      <w:r w:rsidR="00114B9D">
        <w:rPr>
          <w:rFonts w:eastAsia="SimSun"/>
          <w:sz w:val="22"/>
          <w:szCs w:val="22"/>
          <w:lang w:eastAsia="zh-CN"/>
        </w:rPr>
        <w:t xml:space="preserve"> using a similar approach</w:t>
      </w:r>
      <w:r w:rsidR="0057141C">
        <w:rPr>
          <w:rFonts w:eastAsia="SimSun"/>
          <w:sz w:val="22"/>
          <w:szCs w:val="22"/>
          <w:lang w:eastAsia="zh-CN"/>
        </w:rPr>
        <w:t>. By taking the 90% and 10% of the input voltage, then plugging them into the natural response</w:t>
      </w:r>
      <w:r w:rsidR="00114B9D">
        <w:rPr>
          <w:rFonts w:eastAsia="SimSun"/>
          <w:sz w:val="22"/>
          <w:szCs w:val="22"/>
          <w:lang w:eastAsia="zh-CN"/>
        </w:rPr>
        <w:t xml:space="preserve">, </w:t>
      </w:r>
      <w:r w:rsidR="006A48E4">
        <w:rPr>
          <w:rFonts w:eastAsia="SimSun"/>
          <w:sz w:val="22"/>
          <w:szCs w:val="22"/>
          <w:lang w:eastAsia="zh-CN"/>
        </w:rPr>
        <w:t>taking the time difference yielded the fall. The theo</w:t>
      </w:r>
      <w:r w:rsidR="003C0732">
        <w:rPr>
          <w:rFonts w:eastAsia="SimSun"/>
          <w:sz w:val="22"/>
          <w:szCs w:val="22"/>
          <w:lang w:eastAsia="zh-CN"/>
        </w:rPr>
        <w:t xml:space="preserve">retical </w:t>
      </w:r>
      <w:r w:rsidR="006A48E4">
        <w:rPr>
          <w:rFonts w:eastAsia="SimSun"/>
          <w:sz w:val="22"/>
          <w:szCs w:val="22"/>
          <w:lang w:eastAsia="zh-CN"/>
        </w:rPr>
        <w:t>t</w:t>
      </w:r>
      <w:r w:rsidR="00CA2F9F">
        <w:rPr>
          <w:rFonts w:eastAsia="SimSun"/>
          <w:sz w:val="22"/>
          <w:szCs w:val="22"/>
          <w:lang w:eastAsia="zh-CN"/>
        </w:rPr>
        <w:t>ime</w:t>
      </w:r>
      <w:r w:rsidR="00253721">
        <w:rPr>
          <w:rFonts w:eastAsia="SimSun"/>
          <w:sz w:val="22"/>
          <w:szCs w:val="22"/>
          <w:lang w:eastAsia="zh-CN"/>
        </w:rPr>
        <w:t>s</w:t>
      </w:r>
      <w:r w:rsidR="00CA2F9F">
        <w:rPr>
          <w:rFonts w:eastAsia="SimSun"/>
          <w:sz w:val="22"/>
          <w:szCs w:val="22"/>
          <w:lang w:eastAsia="zh-CN"/>
        </w:rPr>
        <w:t xml:space="preserve"> are shown in </w:t>
      </w:r>
      <w:r w:rsidR="009B3682">
        <w:rPr>
          <w:rFonts w:eastAsia="SimSun"/>
          <w:sz w:val="22"/>
          <w:szCs w:val="22"/>
          <w:lang w:eastAsia="zh-CN"/>
        </w:rPr>
        <w:fldChar w:fldCharType="begin"/>
      </w:r>
      <w:r w:rsidR="009B3682">
        <w:rPr>
          <w:rFonts w:eastAsia="SimSun"/>
          <w:sz w:val="22"/>
          <w:szCs w:val="22"/>
          <w:lang w:eastAsia="zh-CN"/>
        </w:rPr>
        <w:instrText xml:space="preserve"> REF _Ref163728478 \h </w:instrText>
      </w:r>
      <w:r w:rsidR="009B3682">
        <w:rPr>
          <w:rFonts w:eastAsia="SimSun"/>
          <w:sz w:val="22"/>
          <w:szCs w:val="22"/>
          <w:lang w:eastAsia="zh-CN"/>
        </w:rPr>
      </w:r>
      <w:r w:rsidR="009B3682">
        <w:rPr>
          <w:rFonts w:eastAsia="SimSun"/>
          <w:sz w:val="22"/>
          <w:szCs w:val="22"/>
          <w:lang w:eastAsia="zh-CN"/>
        </w:rPr>
        <w:fldChar w:fldCharType="separate"/>
      </w:r>
      <w:r w:rsidR="00DC23E7" w:rsidRPr="00D4372E">
        <w:t xml:space="preserve">Table </w:t>
      </w:r>
      <w:r w:rsidR="00DC23E7">
        <w:rPr>
          <w:noProof/>
        </w:rPr>
        <w:t>1</w:t>
      </w:r>
      <w:r w:rsidR="009B3682">
        <w:rPr>
          <w:rFonts w:eastAsia="SimSun"/>
          <w:sz w:val="22"/>
          <w:szCs w:val="22"/>
          <w:lang w:eastAsia="zh-CN"/>
        </w:rPr>
        <w:fldChar w:fldCharType="end"/>
      </w:r>
      <w:r w:rsidR="009B3682">
        <w:rPr>
          <w:rFonts w:eastAsia="SimSun"/>
          <w:sz w:val="22"/>
          <w:szCs w:val="22"/>
          <w:lang w:eastAsia="zh-CN"/>
        </w:rPr>
        <w:t>.</w:t>
      </w:r>
    </w:p>
    <w:p w14:paraId="6FDCBA67" w14:textId="77777777" w:rsidR="009B3682" w:rsidRDefault="009B3682" w:rsidP="0057141C">
      <w:pPr>
        <w:spacing w:line="240" w:lineRule="exact"/>
        <w:ind w:left="180" w:firstLine="540"/>
        <w:jc w:val="both"/>
        <w:rPr>
          <w:rFonts w:eastAsia="SimSun"/>
          <w:sz w:val="22"/>
          <w:szCs w:val="22"/>
          <w:lang w:eastAsia="zh-CN"/>
        </w:rPr>
      </w:pPr>
    </w:p>
    <w:p w14:paraId="1D8FEE1D" w14:textId="40FC95DB" w:rsidR="00995CB8" w:rsidRPr="009B3682" w:rsidRDefault="009B3682" w:rsidP="009B3682">
      <w:pPr>
        <w:spacing w:line="240" w:lineRule="exact"/>
        <w:ind w:firstLine="180"/>
        <w:jc w:val="center"/>
        <w:rPr>
          <w:rFonts w:eastAsia="SimSun"/>
          <w:b/>
          <w:bCs/>
          <w:color w:val="000000"/>
          <w:sz w:val="22"/>
          <w:szCs w:val="22"/>
        </w:rPr>
      </w:pPr>
      <w:r w:rsidRPr="00047774">
        <w:rPr>
          <w:rFonts w:eastAsia="SimSun"/>
          <w:b/>
          <w:bCs/>
          <w:color w:val="000000"/>
          <w:sz w:val="22"/>
          <w:szCs w:val="22"/>
        </w:rPr>
        <w:t xml:space="preserve">Theoretical Equation for </w:t>
      </w:r>
      <w:r>
        <w:rPr>
          <w:rFonts w:eastAsia="SimSun"/>
          <w:b/>
          <w:bCs/>
          <w:color w:val="000000"/>
          <w:sz w:val="22"/>
          <w:szCs w:val="22"/>
        </w:rPr>
        <w:t>RC step/natural response</w:t>
      </w:r>
    </w:p>
    <w:p w14:paraId="470FAE82" w14:textId="61A4C534" w:rsidR="00995CB8" w:rsidRPr="00995CB8" w:rsidRDefault="006E29A1" w:rsidP="00995CB8">
      <w:pPr>
        <w:spacing w:line="240" w:lineRule="exact"/>
        <w:ind w:firstLine="180"/>
        <w:jc w:val="both"/>
        <w:rPr>
          <w:rFonts w:eastAsia="SimSun"/>
          <w:color w:val="000000"/>
          <w:sz w:val="22"/>
          <w:szCs w:val="22"/>
        </w:rPr>
      </w:pPr>
      <m:oMathPara>
        <m:oMath>
          <m:r>
            <m:rPr>
              <m:sty m:val="p"/>
            </m:rPr>
            <w:rPr>
              <w:rFonts w:ascii="Cambria Math" w:hAnsi="Cambria Math" w:cs="Arial"/>
              <w:color w:val="000000"/>
              <w:sz w:val="22"/>
              <w:szCs w:val="22"/>
            </w:rPr>
            <m:t>Step: Vout</m:t>
          </m:r>
          <m:d>
            <m:dPr>
              <m:ctrlPr>
                <w:rPr>
                  <w:rFonts w:ascii="Cambria Math" w:hAnsi="Cambria Math" w:cs="Arial"/>
                  <w:color w:val="000000"/>
                  <w:sz w:val="22"/>
                  <w:szCs w:val="22"/>
                </w:rPr>
              </m:ctrlPr>
            </m:dPr>
            <m:e>
              <m:r>
                <m:rPr>
                  <m:sty m:val="p"/>
                </m:rPr>
                <w:rPr>
                  <w:rFonts w:ascii="Cambria Math" w:hAnsi="Cambria Math" w:cs="Arial"/>
                  <w:color w:val="000000"/>
                  <w:sz w:val="22"/>
                  <w:szCs w:val="22"/>
                </w:rPr>
                <m:t>t</m:t>
              </m:r>
            </m:e>
          </m:d>
          <m:r>
            <m:rPr>
              <m:sty m:val="p"/>
            </m:rPr>
            <w:rPr>
              <w:rFonts w:ascii="Cambria Math" w:hAnsi="Cambria Math" w:cs="Arial"/>
              <w:color w:val="000000"/>
              <w:sz w:val="22"/>
              <w:szCs w:val="22"/>
            </w:rPr>
            <m:t>=V0-V0*e^(-t/R*C)</m:t>
          </m:r>
        </m:oMath>
      </m:oMathPara>
    </w:p>
    <w:p w14:paraId="2D1EFDBB" w14:textId="213B02D1" w:rsidR="00A41285" w:rsidRPr="00736BCD" w:rsidRDefault="000125E8" w:rsidP="00736BCD">
      <w:pPr>
        <w:spacing w:line="240" w:lineRule="exact"/>
        <w:ind w:firstLine="180"/>
        <w:jc w:val="both"/>
        <w:rPr>
          <w:rFonts w:eastAsia="SimSun"/>
          <w:color w:val="000000"/>
          <w:sz w:val="22"/>
          <w:szCs w:val="22"/>
        </w:rPr>
      </w:pPr>
      <m:oMathPara>
        <m:oMath>
          <m:r>
            <m:rPr>
              <m:sty m:val="p"/>
            </m:rPr>
            <w:rPr>
              <w:rFonts w:ascii="Cambria Math" w:hAnsi="Cambria Math" w:cs="Arial"/>
              <w:color w:val="000000"/>
              <w:sz w:val="22"/>
              <w:szCs w:val="22"/>
            </w:rPr>
            <m:t>Natural: Vout</m:t>
          </m:r>
          <m:d>
            <m:dPr>
              <m:ctrlPr>
                <w:rPr>
                  <w:rFonts w:ascii="Cambria Math" w:hAnsi="Cambria Math" w:cs="Arial"/>
                  <w:color w:val="000000"/>
                  <w:sz w:val="22"/>
                  <w:szCs w:val="22"/>
                </w:rPr>
              </m:ctrlPr>
            </m:dPr>
            <m:e>
              <m:r>
                <m:rPr>
                  <m:sty m:val="p"/>
                </m:rPr>
                <w:rPr>
                  <w:rFonts w:ascii="Cambria Math" w:hAnsi="Cambria Math" w:cs="Arial"/>
                  <w:color w:val="000000"/>
                  <w:sz w:val="22"/>
                  <w:szCs w:val="22"/>
                </w:rPr>
                <m:t>t</m:t>
              </m:r>
            </m:e>
          </m:d>
          <m:r>
            <m:rPr>
              <m:sty m:val="p"/>
            </m:rPr>
            <w:rPr>
              <w:rFonts w:ascii="Cambria Math" w:hAnsi="Cambria Math" w:cs="Arial"/>
              <w:color w:val="000000"/>
              <w:sz w:val="22"/>
              <w:szCs w:val="22"/>
            </w:rPr>
            <m:t>=V0*e^(-t/R*C)</m:t>
          </m:r>
        </m:oMath>
      </m:oMathPara>
    </w:p>
    <w:p w14:paraId="753575AA" w14:textId="77777777" w:rsidR="00736BCD" w:rsidRPr="00736BCD" w:rsidRDefault="00736BCD" w:rsidP="00736BCD">
      <w:pPr>
        <w:spacing w:line="240" w:lineRule="exact"/>
        <w:ind w:firstLine="180"/>
        <w:jc w:val="both"/>
        <w:rPr>
          <w:rFonts w:eastAsia="SimSun"/>
          <w:color w:val="000000"/>
          <w:sz w:val="22"/>
          <w:szCs w:val="22"/>
        </w:rPr>
      </w:pPr>
    </w:p>
    <w:p w14:paraId="584C5BA3" w14:textId="77777777" w:rsidR="0030520D" w:rsidRDefault="002E430B" w:rsidP="002819FB">
      <w:pPr>
        <w:spacing w:line="240" w:lineRule="exact"/>
        <w:ind w:firstLine="180"/>
        <w:jc w:val="both"/>
        <w:rPr>
          <w:rFonts w:eastAsia="SimSun"/>
          <w:sz w:val="22"/>
          <w:szCs w:val="22"/>
          <w:lang w:eastAsia="zh-CN"/>
        </w:rPr>
      </w:pPr>
      <w:r>
        <w:rPr>
          <w:rFonts w:eastAsia="SimSun"/>
          <w:sz w:val="22"/>
          <w:szCs w:val="22"/>
          <w:lang w:eastAsia="zh-CN"/>
        </w:rPr>
        <w:t xml:space="preserve">The delay time was calculated using the time difference between 50% of the input signal and 50% of the output voltage. The resulting calculations are shown </w:t>
      </w:r>
      <w:r w:rsidR="00A65B40">
        <w:rPr>
          <w:rFonts w:eastAsia="SimSun"/>
          <w:sz w:val="22"/>
          <w:szCs w:val="22"/>
          <w:lang w:eastAsia="zh-CN"/>
        </w:rPr>
        <w:t>in Table 1</w:t>
      </w:r>
      <w:r w:rsidR="00351DB0">
        <w:rPr>
          <w:rFonts w:eastAsia="SimSun"/>
          <w:sz w:val="22"/>
          <w:szCs w:val="22"/>
          <w:lang w:eastAsia="zh-C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4"/>
      </w:tblGrid>
      <w:tr w:rsidR="0030520D" w14:paraId="1BBB80EE" w14:textId="77777777" w:rsidTr="00063E62">
        <w:tc>
          <w:tcPr>
            <w:tcW w:w="4454" w:type="dxa"/>
          </w:tcPr>
          <w:p w14:paraId="04646D23" w14:textId="236A3768" w:rsidR="0030520D" w:rsidRDefault="0030520D" w:rsidP="00063E62">
            <w:pPr>
              <w:spacing w:line="240" w:lineRule="exact"/>
              <w:jc w:val="center"/>
              <w:rPr>
                <w:rFonts w:eastAsia="SimSun"/>
                <w:b/>
                <w:bCs/>
                <w:color w:val="000000"/>
                <w:sz w:val="22"/>
                <w:szCs w:val="22"/>
              </w:rPr>
            </w:pPr>
            <w:bookmarkStart w:id="4" w:name="_Ref163728478"/>
            <w:bookmarkStart w:id="5" w:name="_Ref163984025"/>
            <w:r w:rsidRPr="00D4372E">
              <w:t xml:space="preserve">Table </w:t>
            </w:r>
            <w:r w:rsidRPr="00476EDE">
              <w:rPr>
                <w:b/>
                <w:bCs/>
                <w:i/>
                <w:iCs/>
              </w:rPr>
              <w:fldChar w:fldCharType="begin"/>
            </w:r>
            <w:r w:rsidRPr="00476EDE">
              <w:instrText xml:space="preserve"> SEQ Table \* ARABIC </w:instrText>
            </w:r>
            <w:r w:rsidRPr="00476EDE">
              <w:rPr>
                <w:b/>
                <w:bCs/>
                <w:i/>
                <w:iCs/>
              </w:rPr>
              <w:fldChar w:fldCharType="separate"/>
            </w:r>
            <w:r w:rsidR="00DC23E7">
              <w:rPr>
                <w:noProof/>
              </w:rPr>
              <w:t>1</w:t>
            </w:r>
            <w:r w:rsidRPr="00476EDE">
              <w:rPr>
                <w:b/>
                <w:bCs/>
                <w:i/>
                <w:iCs/>
                <w:noProof/>
              </w:rPr>
              <w:fldChar w:fldCharType="end"/>
            </w:r>
            <w:bookmarkEnd w:id="4"/>
            <w:r w:rsidRPr="00476EDE">
              <w:t>.</w:t>
            </w:r>
            <w:r w:rsidRPr="00C24783">
              <w:t xml:space="preserve"> </w:t>
            </w:r>
            <w:r>
              <w:rPr>
                <w:i/>
                <w:iCs/>
              </w:rPr>
              <w:t>10%-, 50%-, and 90%-time values</w:t>
            </w:r>
            <w:bookmarkEnd w:id="5"/>
            <w:r>
              <w:rPr>
                <w:i/>
                <w:iCs/>
              </w:rPr>
              <w:t>.</w:t>
            </w:r>
          </w:p>
        </w:tc>
      </w:tr>
      <w:tr w:rsidR="0030520D" w14:paraId="69BB864A" w14:textId="77777777" w:rsidTr="00063E62">
        <w:tc>
          <w:tcPr>
            <w:tcW w:w="4454" w:type="dxa"/>
          </w:tcPr>
          <w:tbl>
            <w:tblPr>
              <w:tblStyle w:val="TableGrid"/>
              <w:tblpPr w:leftFromText="180" w:rightFromText="180" w:vertAnchor="text" w:horzAnchor="margin" w:tblpY="-7"/>
              <w:tblW w:w="0" w:type="auto"/>
              <w:tblLook w:val="04A0" w:firstRow="1" w:lastRow="0" w:firstColumn="1" w:lastColumn="0" w:noHBand="0" w:noVBand="1"/>
            </w:tblPr>
            <w:tblGrid>
              <w:gridCol w:w="1408"/>
              <w:gridCol w:w="1410"/>
              <w:gridCol w:w="1410"/>
            </w:tblGrid>
            <w:tr w:rsidR="0030520D" w14:paraId="43FE7E27" w14:textId="77777777" w:rsidTr="00063E62">
              <w:tc>
                <w:tcPr>
                  <w:tcW w:w="1408" w:type="dxa"/>
                </w:tcPr>
                <w:p w14:paraId="034DDA32" w14:textId="77777777" w:rsidR="0030520D" w:rsidRDefault="0030520D" w:rsidP="00063E62">
                  <w:pPr>
                    <w:spacing w:line="240" w:lineRule="exact"/>
                    <w:jc w:val="both"/>
                    <w:rPr>
                      <w:rFonts w:eastAsia="SimSun"/>
                      <w:sz w:val="22"/>
                      <w:szCs w:val="22"/>
                      <w:lang w:eastAsia="zh-CN"/>
                    </w:rPr>
                  </w:pPr>
                  <w:r>
                    <w:rPr>
                      <w:rFonts w:eastAsia="SimSun"/>
                      <w:sz w:val="22"/>
                      <w:szCs w:val="22"/>
                      <w:lang w:eastAsia="zh-CN"/>
                    </w:rPr>
                    <w:t>Time (10%)</w:t>
                  </w:r>
                </w:p>
              </w:tc>
              <w:tc>
                <w:tcPr>
                  <w:tcW w:w="1410" w:type="dxa"/>
                </w:tcPr>
                <w:p w14:paraId="5CB85853" w14:textId="77777777" w:rsidR="0030520D" w:rsidRDefault="0030520D" w:rsidP="00063E62">
                  <w:pPr>
                    <w:spacing w:line="240" w:lineRule="exact"/>
                    <w:jc w:val="both"/>
                    <w:rPr>
                      <w:rFonts w:eastAsia="SimSun"/>
                      <w:sz w:val="22"/>
                      <w:szCs w:val="22"/>
                      <w:lang w:eastAsia="zh-CN"/>
                    </w:rPr>
                  </w:pPr>
                  <w:r>
                    <w:rPr>
                      <w:rFonts w:eastAsia="SimSun"/>
                      <w:sz w:val="22"/>
                      <w:szCs w:val="22"/>
                      <w:lang w:eastAsia="zh-CN"/>
                    </w:rPr>
                    <w:t>Time (50%)</w:t>
                  </w:r>
                </w:p>
              </w:tc>
              <w:tc>
                <w:tcPr>
                  <w:tcW w:w="1410" w:type="dxa"/>
                </w:tcPr>
                <w:p w14:paraId="27214FC8" w14:textId="77777777" w:rsidR="0030520D" w:rsidRDefault="0030520D" w:rsidP="00063E62">
                  <w:pPr>
                    <w:spacing w:line="240" w:lineRule="exact"/>
                    <w:jc w:val="both"/>
                    <w:rPr>
                      <w:rFonts w:eastAsia="SimSun"/>
                      <w:sz w:val="22"/>
                      <w:szCs w:val="22"/>
                      <w:lang w:eastAsia="zh-CN"/>
                    </w:rPr>
                  </w:pPr>
                  <w:r>
                    <w:rPr>
                      <w:rFonts w:eastAsia="SimSun"/>
                      <w:sz w:val="22"/>
                      <w:szCs w:val="22"/>
                      <w:lang w:eastAsia="zh-CN"/>
                    </w:rPr>
                    <w:t>Time (90%)</w:t>
                  </w:r>
                </w:p>
              </w:tc>
            </w:tr>
            <w:tr w:rsidR="0030520D" w14:paraId="58A2F25E" w14:textId="77777777" w:rsidTr="00063E62">
              <w:tc>
                <w:tcPr>
                  <w:tcW w:w="1408" w:type="dxa"/>
                </w:tcPr>
                <w:p w14:paraId="153A777C" w14:textId="77777777" w:rsidR="0030520D" w:rsidRDefault="0030520D" w:rsidP="00063E62">
                  <w:pPr>
                    <w:spacing w:line="240" w:lineRule="exact"/>
                    <w:jc w:val="both"/>
                    <w:rPr>
                      <w:rFonts w:eastAsia="SimSun"/>
                      <w:sz w:val="22"/>
                      <w:szCs w:val="22"/>
                      <w:lang w:eastAsia="zh-CN"/>
                    </w:rPr>
                  </w:pPr>
                  <w:r>
                    <w:rPr>
                      <w:rFonts w:eastAsia="SimSun"/>
                      <w:sz w:val="22"/>
                      <w:szCs w:val="22"/>
                      <w:lang w:eastAsia="zh-CN"/>
                    </w:rPr>
                    <w:t>10.5</w:t>
                  </w:r>
                  <w:r w:rsidRPr="00F90E2B">
                    <w:rPr>
                      <w:rFonts w:eastAsia="SimSun"/>
                      <w:sz w:val="22"/>
                      <w:szCs w:val="22"/>
                      <w:lang w:eastAsia="zh-CN"/>
                    </w:rPr>
                    <w:t>μs</w:t>
                  </w:r>
                </w:p>
              </w:tc>
              <w:tc>
                <w:tcPr>
                  <w:tcW w:w="1410" w:type="dxa"/>
                </w:tcPr>
                <w:p w14:paraId="7F06974D" w14:textId="77777777" w:rsidR="0030520D" w:rsidRDefault="0030520D" w:rsidP="00063E62">
                  <w:pPr>
                    <w:spacing w:line="240" w:lineRule="exact"/>
                    <w:jc w:val="both"/>
                    <w:rPr>
                      <w:rFonts w:eastAsia="SimSun"/>
                      <w:sz w:val="22"/>
                      <w:szCs w:val="22"/>
                      <w:lang w:eastAsia="zh-CN"/>
                    </w:rPr>
                  </w:pPr>
                  <w:r>
                    <w:rPr>
                      <w:rFonts w:eastAsia="SimSun"/>
                      <w:sz w:val="22"/>
                      <w:szCs w:val="22"/>
                      <w:lang w:eastAsia="zh-CN"/>
                    </w:rPr>
                    <w:t>69.3</w:t>
                  </w:r>
                  <w:r w:rsidRPr="00F90E2B">
                    <w:rPr>
                      <w:rFonts w:eastAsia="SimSun"/>
                      <w:sz w:val="22"/>
                      <w:szCs w:val="22"/>
                      <w:lang w:eastAsia="zh-CN"/>
                    </w:rPr>
                    <w:t>μs</w:t>
                  </w:r>
                </w:p>
              </w:tc>
              <w:tc>
                <w:tcPr>
                  <w:tcW w:w="1410" w:type="dxa"/>
                </w:tcPr>
                <w:p w14:paraId="3AE75B36" w14:textId="77777777" w:rsidR="0030520D" w:rsidRDefault="0030520D" w:rsidP="00063E62">
                  <w:pPr>
                    <w:spacing w:line="240" w:lineRule="exact"/>
                    <w:jc w:val="both"/>
                    <w:rPr>
                      <w:rFonts w:eastAsia="SimSun"/>
                      <w:sz w:val="22"/>
                      <w:szCs w:val="22"/>
                      <w:lang w:eastAsia="zh-CN"/>
                    </w:rPr>
                  </w:pPr>
                  <w:r>
                    <w:rPr>
                      <w:rFonts w:eastAsia="SimSun"/>
                      <w:sz w:val="22"/>
                      <w:szCs w:val="22"/>
                      <w:lang w:eastAsia="zh-CN"/>
                    </w:rPr>
                    <w:t>230.25</w:t>
                  </w:r>
                  <w:r w:rsidRPr="00F90E2B">
                    <w:rPr>
                      <w:rFonts w:eastAsia="SimSun"/>
                      <w:sz w:val="22"/>
                      <w:szCs w:val="22"/>
                      <w:lang w:eastAsia="zh-CN"/>
                    </w:rPr>
                    <w:t>μs</w:t>
                  </w:r>
                </w:p>
              </w:tc>
            </w:tr>
          </w:tbl>
          <w:p w14:paraId="7E38F27C" w14:textId="77777777" w:rsidR="0030520D" w:rsidRDefault="0030520D" w:rsidP="00063E62">
            <w:pPr>
              <w:spacing w:line="240" w:lineRule="exact"/>
              <w:jc w:val="center"/>
              <w:rPr>
                <w:rFonts w:eastAsia="SimSun"/>
                <w:b/>
                <w:bCs/>
                <w:color w:val="000000"/>
                <w:sz w:val="22"/>
                <w:szCs w:val="22"/>
              </w:rPr>
            </w:pPr>
          </w:p>
        </w:tc>
      </w:tr>
    </w:tbl>
    <w:p w14:paraId="028B60CE" w14:textId="7071C981" w:rsidR="00990ECB" w:rsidRDefault="00990ECB" w:rsidP="002819FB">
      <w:pPr>
        <w:spacing w:line="240" w:lineRule="exact"/>
        <w:ind w:firstLine="180"/>
        <w:jc w:val="both"/>
        <w:rPr>
          <w:rFonts w:eastAsia="SimSun"/>
          <w:sz w:val="22"/>
          <w:szCs w:val="22"/>
          <w:lang w:eastAsia="zh-CN"/>
        </w:rPr>
      </w:pPr>
    </w:p>
    <w:p w14:paraId="47D03551" w14:textId="060F29DB" w:rsidR="00281446" w:rsidRDefault="002B390A" w:rsidP="006758BE">
      <w:pPr>
        <w:spacing w:line="240" w:lineRule="exact"/>
        <w:ind w:firstLine="180"/>
        <w:jc w:val="both"/>
        <w:rPr>
          <w:rFonts w:eastAsia="SimSun"/>
          <w:sz w:val="22"/>
          <w:szCs w:val="22"/>
          <w:lang w:eastAsia="zh-CN"/>
        </w:rPr>
      </w:pPr>
      <w:r>
        <w:rPr>
          <w:rFonts w:eastAsia="SimSun"/>
          <w:sz w:val="22"/>
          <w:szCs w:val="22"/>
          <w:lang w:eastAsia="zh-CN"/>
        </w:rPr>
        <w:t xml:space="preserve">From the </w:t>
      </w:r>
      <w:r w:rsidR="00DD5427">
        <w:rPr>
          <w:rFonts w:eastAsia="SimSun"/>
          <w:sz w:val="22"/>
          <w:szCs w:val="22"/>
          <w:lang w:eastAsia="zh-CN"/>
        </w:rPr>
        <w:t xml:space="preserve">display, measurements for the rise, fall, and delay time were </w:t>
      </w:r>
      <w:r w:rsidR="008E672B">
        <w:rPr>
          <w:rFonts w:eastAsia="SimSun"/>
          <w:sz w:val="22"/>
          <w:szCs w:val="22"/>
          <w:lang w:eastAsia="zh-CN"/>
        </w:rPr>
        <w:t>taken</w:t>
      </w:r>
      <w:r w:rsidR="00C566A8">
        <w:rPr>
          <w:rFonts w:eastAsia="SimSun"/>
          <w:sz w:val="22"/>
          <w:szCs w:val="22"/>
          <w:lang w:eastAsia="zh-CN"/>
        </w:rPr>
        <w:t xml:space="preserve"> </w:t>
      </w:r>
      <w:r w:rsidR="00FB75BE">
        <w:rPr>
          <w:rFonts w:eastAsia="SimSun"/>
          <w:sz w:val="22"/>
          <w:szCs w:val="22"/>
          <w:lang w:eastAsia="zh-CN"/>
        </w:rPr>
        <w:t xml:space="preserve">using </w:t>
      </w:r>
      <w:r w:rsidR="00B101CD">
        <w:rPr>
          <w:rFonts w:eastAsia="SimSun"/>
          <w:sz w:val="22"/>
          <w:szCs w:val="22"/>
          <w:lang w:eastAsia="zh-CN"/>
        </w:rPr>
        <w:t xml:space="preserve">the </w:t>
      </w:r>
      <w:r w:rsidR="00C566A8">
        <w:rPr>
          <w:rFonts w:eastAsia="SimSun"/>
          <w:sz w:val="22"/>
          <w:szCs w:val="22"/>
          <w:lang w:eastAsia="zh-CN"/>
        </w:rPr>
        <w:t xml:space="preserve">cursor </w:t>
      </w:r>
      <w:r w:rsidR="00B101CD">
        <w:rPr>
          <w:rFonts w:eastAsia="SimSun"/>
          <w:sz w:val="22"/>
          <w:szCs w:val="22"/>
          <w:lang w:eastAsia="zh-CN"/>
        </w:rPr>
        <w:t xml:space="preserve">tool. </w:t>
      </w:r>
      <w:r w:rsidR="00AA6806">
        <w:rPr>
          <w:rFonts w:eastAsia="SimSun"/>
          <w:sz w:val="22"/>
          <w:szCs w:val="22"/>
          <w:lang w:eastAsia="zh-CN"/>
        </w:rPr>
        <w:t>The X and Y cursors were placed at different output voltages (10%, 50%, 90%) and t</w:t>
      </w:r>
      <w:r w:rsidR="00B101CD">
        <w:rPr>
          <w:rFonts w:eastAsia="SimSun"/>
          <w:sz w:val="22"/>
          <w:szCs w:val="22"/>
          <w:lang w:eastAsia="zh-CN"/>
        </w:rPr>
        <w:t xml:space="preserve">he time </w:t>
      </w:r>
      <w:r w:rsidR="000614AB">
        <w:rPr>
          <w:rFonts w:eastAsia="SimSun"/>
          <w:sz w:val="22"/>
          <w:szCs w:val="22"/>
          <w:lang w:eastAsia="zh-CN"/>
        </w:rPr>
        <w:t xml:space="preserve">difference </w:t>
      </w:r>
      <w:r w:rsidR="00B101CD">
        <w:rPr>
          <w:rFonts w:eastAsia="SimSun"/>
          <w:sz w:val="22"/>
          <w:szCs w:val="22"/>
          <w:lang w:eastAsia="zh-CN"/>
        </w:rPr>
        <w:t xml:space="preserve">was </w:t>
      </w:r>
      <w:r w:rsidR="009B3682">
        <w:rPr>
          <w:rFonts w:eastAsia="SimSun"/>
          <w:sz w:val="22"/>
          <w:szCs w:val="22"/>
          <w:lang w:eastAsia="zh-CN"/>
        </w:rPr>
        <w:t>recorded</w:t>
      </w:r>
      <w:r w:rsidR="00B101CD">
        <w:rPr>
          <w:rFonts w:eastAsia="SimSun"/>
          <w:sz w:val="22"/>
          <w:szCs w:val="22"/>
          <w:lang w:eastAsia="zh-CN"/>
        </w:rPr>
        <w:t>.</w:t>
      </w:r>
      <w:r w:rsidR="00A83E7D">
        <w:rPr>
          <w:rFonts w:eastAsia="SimSun"/>
          <w:sz w:val="22"/>
          <w:szCs w:val="22"/>
          <w:lang w:eastAsia="zh-CN"/>
        </w:rPr>
        <w:t xml:space="preserve"> </w:t>
      </w:r>
      <w:r w:rsidR="00654FDE">
        <w:rPr>
          <w:rFonts w:eastAsia="SimSun"/>
          <w:sz w:val="22"/>
          <w:szCs w:val="22"/>
          <w:lang w:eastAsia="zh-CN"/>
        </w:rPr>
        <w:t xml:space="preserve">The resulting calculations are shown in </w:t>
      </w:r>
      <w:r w:rsidR="00654FDE">
        <w:rPr>
          <w:rFonts w:eastAsia="SimSun"/>
          <w:sz w:val="22"/>
          <w:szCs w:val="22"/>
          <w:lang w:eastAsia="zh-CN"/>
        </w:rPr>
        <w:fldChar w:fldCharType="begin"/>
      </w:r>
      <w:r w:rsidR="00654FDE">
        <w:rPr>
          <w:rFonts w:eastAsia="SimSun"/>
          <w:sz w:val="22"/>
          <w:szCs w:val="22"/>
          <w:lang w:eastAsia="zh-CN"/>
        </w:rPr>
        <w:instrText xml:space="preserve"> REF _Ref163984157 \h </w:instrText>
      </w:r>
      <w:r w:rsidR="00654FDE">
        <w:rPr>
          <w:rFonts w:eastAsia="SimSun"/>
          <w:sz w:val="22"/>
          <w:szCs w:val="22"/>
          <w:lang w:eastAsia="zh-CN"/>
        </w:rPr>
      </w:r>
      <w:r w:rsidR="00654FDE">
        <w:rPr>
          <w:rFonts w:eastAsia="SimSun"/>
          <w:sz w:val="22"/>
          <w:szCs w:val="22"/>
          <w:lang w:eastAsia="zh-CN"/>
        </w:rPr>
        <w:fldChar w:fldCharType="separate"/>
      </w:r>
      <w:r w:rsidR="00DC23E7" w:rsidRPr="00D4372E">
        <w:t xml:space="preserve">Table </w:t>
      </w:r>
      <w:r w:rsidR="00DC23E7">
        <w:rPr>
          <w:noProof/>
        </w:rPr>
        <w:t>2</w:t>
      </w:r>
      <w:r w:rsidR="00654FDE">
        <w:rPr>
          <w:rFonts w:eastAsia="SimSun"/>
          <w:sz w:val="22"/>
          <w:szCs w:val="22"/>
          <w:lang w:eastAsia="zh-CN"/>
        </w:rPr>
        <w:fldChar w:fldCharType="end"/>
      </w:r>
      <w:r w:rsidR="00654FDE">
        <w:rPr>
          <w:rFonts w:eastAsia="SimSun"/>
          <w:sz w:val="22"/>
          <w:szCs w:val="22"/>
          <w:lang w:eastAsia="zh-CN"/>
        </w:rPr>
        <w:t>.</w:t>
      </w:r>
    </w:p>
    <w:p w14:paraId="16243B3A" w14:textId="69FAE64D" w:rsidR="00281446" w:rsidRDefault="00281446" w:rsidP="00281446">
      <w:pPr>
        <w:pStyle w:val="ListParagraph"/>
        <w:numPr>
          <w:ilvl w:val="0"/>
          <w:numId w:val="6"/>
        </w:numPr>
        <w:spacing w:line="240" w:lineRule="exact"/>
        <w:jc w:val="both"/>
        <w:rPr>
          <w:rFonts w:eastAsia="SimSun"/>
          <w:sz w:val="22"/>
          <w:szCs w:val="22"/>
          <w:lang w:eastAsia="zh-CN"/>
        </w:rPr>
      </w:pPr>
      <w:r>
        <w:rPr>
          <w:rFonts w:eastAsia="SimSun"/>
          <w:sz w:val="22"/>
          <w:szCs w:val="22"/>
          <w:lang w:eastAsia="zh-CN"/>
        </w:rPr>
        <w:t xml:space="preserve">When compared to the theoretical values </w:t>
      </w:r>
      <w:r w:rsidR="007578DE">
        <w:rPr>
          <w:rFonts w:eastAsia="SimSun"/>
          <w:sz w:val="22"/>
          <w:szCs w:val="22"/>
          <w:lang w:eastAsia="zh-CN"/>
        </w:rPr>
        <w:t xml:space="preserve">of rise, fall, and delay times </w:t>
      </w:r>
      <w:r>
        <w:rPr>
          <w:rFonts w:eastAsia="SimSun"/>
          <w:sz w:val="22"/>
          <w:szCs w:val="22"/>
          <w:lang w:eastAsia="zh-CN"/>
        </w:rPr>
        <w:t xml:space="preserve">there is a margin of error which can be attributed to how the time values were </w:t>
      </w:r>
      <w:r w:rsidR="00B17DBB">
        <w:rPr>
          <w:rFonts w:eastAsia="SimSun"/>
          <w:sz w:val="22"/>
          <w:szCs w:val="22"/>
          <w:lang w:eastAsia="zh-CN"/>
        </w:rPr>
        <w:t>estimated</w:t>
      </w:r>
      <w:r>
        <w:rPr>
          <w:rFonts w:eastAsia="SimSun"/>
          <w:sz w:val="22"/>
          <w:szCs w:val="22"/>
          <w:lang w:eastAsia="zh-CN"/>
        </w:rPr>
        <w:t xml:space="preserve"> by trying to position the X cursor to intersect perfectly with the Y cursor before taking note of the time. </w:t>
      </w:r>
    </w:p>
    <w:p w14:paraId="3F9884BC" w14:textId="74608A37" w:rsidR="00FB75BE" w:rsidRDefault="00A83E7D" w:rsidP="006758BE">
      <w:pPr>
        <w:spacing w:line="240" w:lineRule="exact"/>
        <w:ind w:firstLine="180"/>
        <w:jc w:val="both"/>
        <w:rPr>
          <w:rFonts w:eastAsia="SimSun"/>
          <w:sz w:val="22"/>
          <w:szCs w:val="22"/>
          <w:lang w:eastAsia="zh-CN"/>
        </w:rPr>
      </w:pPr>
      <w:r>
        <w:rPr>
          <w:rFonts w:eastAsia="SimSun"/>
          <w:sz w:val="22"/>
          <w:szCs w:val="22"/>
          <w:lang w:eastAsia="zh-CN"/>
        </w:rPr>
        <w:t>The</w:t>
      </w:r>
      <w:r w:rsidR="00C566A8">
        <w:rPr>
          <w:rFonts w:eastAsia="SimSun"/>
          <w:sz w:val="22"/>
          <w:szCs w:val="22"/>
          <w:lang w:eastAsia="zh-CN"/>
        </w:rPr>
        <w:t xml:space="preserve"> </w:t>
      </w:r>
      <w:r w:rsidR="00800D92">
        <w:rPr>
          <w:rFonts w:eastAsia="SimSun"/>
          <w:sz w:val="22"/>
          <w:szCs w:val="22"/>
          <w:lang w:eastAsia="zh-CN"/>
        </w:rPr>
        <w:t>oscilloscope</w:t>
      </w:r>
      <w:r w:rsidR="005A763D">
        <w:rPr>
          <w:rFonts w:eastAsia="SimSun"/>
          <w:sz w:val="22"/>
          <w:szCs w:val="22"/>
          <w:lang w:eastAsia="zh-CN"/>
        </w:rPr>
        <w:t xml:space="preserve"> auto</w:t>
      </w:r>
      <w:r w:rsidR="00800D92">
        <w:rPr>
          <w:rFonts w:eastAsia="SimSun"/>
          <w:sz w:val="22"/>
          <w:szCs w:val="22"/>
          <w:lang w:eastAsia="zh-CN"/>
        </w:rPr>
        <w:t xml:space="preserve"> generated measurements</w:t>
      </w:r>
      <w:r w:rsidR="009B3682">
        <w:rPr>
          <w:rFonts w:eastAsia="SimSun"/>
          <w:sz w:val="22"/>
          <w:szCs w:val="22"/>
          <w:lang w:eastAsia="zh-CN"/>
        </w:rPr>
        <w:t xml:space="preserve"> for rise, fall, and delay time</w:t>
      </w:r>
      <w:r w:rsidR="00800D92">
        <w:rPr>
          <w:rFonts w:eastAsia="SimSun"/>
          <w:sz w:val="22"/>
          <w:szCs w:val="22"/>
          <w:lang w:eastAsia="zh-CN"/>
        </w:rPr>
        <w:t xml:space="preserve"> were found</w:t>
      </w:r>
      <w:r>
        <w:rPr>
          <w:rFonts w:eastAsia="SimSun"/>
          <w:sz w:val="22"/>
          <w:szCs w:val="22"/>
          <w:lang w:eastAsia="zh-CN"/>
        </w:rPr>
        <w:t xml:space="preserve"> using the Measure function</w:t>
      </w:r>
      <w:r w:rsidR="00800D92">
        <w:rPr>
          <w:rFonts w:eastAsia="SimSun"/>
          <w:sz w:val="22"/>
          <w:szCs w:val="22"/>
          <w:lang w:eastAsia="zh-CN"/>
        </w:rPr>
        <w:t xml:space="preserve">. </w:t>
      </w:r>
      <w:r>
        <w:rPr>
          <w:rFonts w:eastAsia="SimSun"/>
          <w:sz w:val="22"/>
          <w:szCs w:val="22"/>
          <w:lang w:eastAsia="zh-CN"/>
        </w:rPr>
        <w:t xml:space="preserve">The resulting </w:t>
      </w:r>
      <w:r w:rsidR="00136621">
        <w:rPr>
          <w:rFonts w:eastAsia="SimSun"/>
          <w:sz w:val="22"/>
          <w:szCs w:val="22"/>
          <w:lang w:eastAsia="zh-CN"/>
        </w:rPr>
        <w:t>measurements</w:t>
      </w:r>
      <w:r>
        <w:rPr>
          <w:rFonts w:eastAsia="SimSun"/>
          <w:sz w:val="22"/>
          <w:szCs w:val="22"/>
          <w:lang w:eastAsia="zh-CN"/>
        </w:rPr>
        <w:t xml:space="preserve"> are shown in </w:t>
      </w:r>
      <w:r>
        <w:rPr>
          <w:rFonts w:eastAsia="SimSun"/>
          <w:sz w:val="22"/>
          <w:szCs w:val="22"/>
          <w:lang w:eastAsia="zh-CN"/>
        </w:rPr>
        <w:fldChar w:fldCharType="begin"/>
      </w:r>
      <w:r>
        <w:rPr>
          <w:rFonts w:eastAsia="SimSun"/>
          <w:sz w:val="22"/>
          <w:szCs w:val="22"/>
          <w:lang w:eastAsia="zh-CN"/>
        </w:rPr>
        <w:instrText xml:space="preserve"> REF _Ref163984157 \h </w:instrText>
      </w:r>
      <w:r>
        <w:rPr>
          <w:rFonts w:eastAsia="SimSun"/>
          <w:sz w:val="22"/>
          <w:szCs w:val="22"/>
          <w:lang w:eastAsia="zh-CN"/>
        </w:rPr>
      </w:r>
      <w:r>
        <w:rPr>
          <w:rFonts w:eastAsia="SimSun"/>
          <w:sz w:val="22"/>
          <w:szCs w:val="22"/>
          <w:lang w:eastAsia="zh-CN"/>
        </w:rPr>
        <w:fldChar w:fldCharType="separate"/>
      </w:r>
      <w:r w:rsidR="00DC23E7" w:rsidRPr="00D4372E">
        <w:t xml:space="preserve">Table </w:t>
      </w:r>
      <w:r w:rsidR="00DC23E7">
        <w:rPr>
          <w:noProof/>
        </w:rPr>
        <w:t>2</w:t>
      </w:r>
      <w:r>
        <w:rPr>
          <w:rFonts w:eastAsia="SimSun"/>
          <w:sz w:val="22"/>
          <w:szCs w:val="22"/>
          <w:lang w:eastAsia="zh-CN"/>
        </w:rPr>
        <w:fldChar w:fldCharType="end"/>
      </w:r>
      <w:r>
        <w:rPr>
          <w:rFonts w:eastAsia="SimSun"/>
          <w:sz w:val="22"/>
          <w:szCs w:val="22"/>
          <w:lang w:eastAsia="zh-CN"/>
        </w:rPr>
        <w:t>.</w:t>
      </w:r>
    </w:p>
    <w:p w14:paraId="07BFDC49" w14:textId="20012862" w:rsidR="00165B51" w:rsidRDefault="00165B51" w:rsidP="00BE563A">
      <w:pPr>
        <w:pStyle w:val="ListParagraph"/>
        <w:numPr>
          <w:ilvl w:val="0"/>
          <w:numId w:val="6"/>
        </w:numPr>
        <w:spacing w:line="240" w:lineRule="exact"/>
        <w:jc w:val="both"/>
        <w:rPr>
          <w:rFonts w:eastAsia="SimSun"/>
          <w:sz w:val="22"/>
          <w:szCs w:val="22"/>
          <w:lang w:eastAsia="zh-CN"/>
        </w:rPr>
      </w:pPr>
      <w:r>
        <w:rPr>
          <w:rFonts w:eastAsia="SimSun"/>
          <w:sz w:val="22"/>
          <w:szCs w:val="22"/>
          <w:lang w:eastAsia="zh-CN"/>
        </w:rPr>
        <w:t>The oscilloscope</w:t>
      </w:r>
      <w:r w:rsidR="00E929FD">
        <w:rPr>
          <w:rFonts w:eastAsia="SimSun"/>
          <w:sz w:val="22"/>
          <w:szCs w:val="22"/>
          <w:lang w:eastAsia="zh-CN"/>
        </w:rPr>
        <w:t>’s</w:t>
      </w:r>
      <w:r>
        <w:rPr>
          <w:rFonts w:eastAsia="SimSun"/>
          <w:sz w:val="22"/>
          <w:szCs w:val="22"/>
          <w:lang w:eastAsia="zh-CN"/>
        </w:rPr>
        <w:t xml:space="preserve"> measurement capability was used to measure rise, fall, and delay times. When compared to the </w:t>
      </w:r>
      <w:r w:rsidR="00800D92">
        <w:rPr>
          <w:rFonts w:eastAsia="SimSun"/>
          <w:sz w:val="22"/>
          <w:szCs w:val="22"/>
          <w:lang w:eastAsia="zh-CN"/>
        </w:rPr>
        <w:t xml:space="preserve">measurements </w:t>
      </w:r>
      <w:r>
        <w:rPr>
          <w:rFonts w:eastAsia="SimSun"/>
          <w:sz w:val="22"/>
          <w:szCs w:val="22"/>
          <w:lang w:eastAsia="zh-CN"/>
        </w:rPr>
        <w:t xml:space="preserve">taken using the cursor, the error is marginally less and closer to the theoretical times. The error here is less because the measurement capability </w:t>
      </w:r>
      <w:r w:rsidRPr="0059255B">
        <w:rPr>
          <w:rFonts w:eastAsia="SimSun"/>
          <w:sz w:val="22"/>
          <w:szCs w:val="22"/>
          <w:lang w:eastAsia="zh-CN"/>
        </w:rPr>
        <w:t>can</w:t>
      </w:r>
      <w:r>
        <w:rPr>
          <w:rFonts w:eastAsia="SimSun"/>
          <w:sz w:val="22"/>
          <w:szCs w:val="22"/>
          <w:lang w:eastAsia="zh-CN"/>
        </w:rPr>
        <w:t xml:space="preserve"> precisely locate the times for the 10%, 50%, and 90% output voltage values to calculate rise, fall, and delay times. Like question 2, there is a slight precision error from the oscilloscope that contributes to this margin of error.</w:t>
      </w:r>
    </w:p>
    <w:p w14:paraId="1BF91C05" w14:textId="77777777" w:rsidR="00BE563A" w:rsidRPr="00BE563A" w:rsidRDefault="00BE563A" w:rsidP="00BE563A">
      <w:pPr>
        <w:spacing w:line="240" w:lineRule="exact"/>
        <w:ind w:left="180"/>
        <w:jc w:val="both"/>
        <w:rPr>
          <w:rFonts w:eastAsia="SimSun"/>
          <w:sz w:val="22"/>
          <w:szCs w:val="22"/>
          <w:lang w:eastAsia="zh-C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4"/>
      </w:tblGrid>
      <w:tr w:rsidR="00A83E7D" w14:paraId="0E5AD2D1" w14:textId="77777777">
        <w:tc>
          <w:tcPr>
            <w:tcW w:w="4454" w:type="dxa"/>
          </w:tcPr>
          <w:p w14:paraId="6186E061" w14:textId="3914953A" w:rsidR="00A83E7D" w:rsidRDefault="00A83E7D">
            <w:pPr>
              <w:spacing w:line="240" w:lineRule="exact"/>
              <w:jc w:val="center"/>
              <w:rPr>
                <w:rFonts w:eastAsia="SimSun"/>
                <w:b/>
                <w:bCs/>
                <w:color w:val="000000"/>
                <w:sz w:val="22"/>
                <w:szCs w:val="22"/>
              </w:rPr>
            </w:pPr>
            <w:bookmarkStart w:id="6" w:name="_Ref163984157"/>
            <w:r w:rsidRPr="00D4372E">
              <w:t xml:space="preserve">Table </w:t>
            </w:r>
            <w:r w:rsidRPr="00476EDE">
              <w:rPr>
                <w:b/>
                <w:bCs/>
                <w:i/>
                <w:iCs/>
              </w:rPr>
              <w:fldChar w:fldCharType="begin"/>
            </w:r>
            <w:r w:rsidRPr="00476EDE">
              <w:instrText xml:space="preserve"> SEQ Table \* ARABIC </w:instrText>
            </w:r>
            <w:r w:rsidRPr="00476EDE">
              <w:rPr>
                <w:b/>
                <w:bCs/>
                <w:i/>
                <w:iCs/>
              </w:rPr>
              <w:fldChar w:fldCharType="separate"/>
            </w:r>
            <w:r w:rsidR="00DC23E7">
              <w:rPr>
                <w:noProof/>
              </w:rPr>
              <w:t>2</w:t>
            </w:r>
            <w:r w:rsidRPr="00476EDE">
              <w:rPr>
                <w:b/>
                <w:bCs/>
                <w:i/>
                <w:iCs/>
                <w:noProof/>
              </w:rPr>
              <w:fldChar w:fldCharType="end"/>
            </w:r>
            <w:bookmarkEnd w:id="6"/>
            <w:r w:rsidRPr="00476EDE">
              <w:t>.</w:t>
            </w:r>
            <w:r w:rsidRPr="00C24783">
              <w:t xml:space="preserve"> </w:t>
            </w:r>
            <w:r>
              <w:rPr>
                <w:i/>
                <w:iCs/>
              </w:rPr>
              <w:t>Theoretical, Cursor tool, and Measure function rise fall and delay times.</w:t>
            </w:r>
          </w:p>
        </w:tc>
      </w:tr>
      <w:tr w:rsidR="00A83E7D" w14:paraId="3E836367" w14:textId="77777777">
        <w:tc>
          <w:tcPr>
            <w:tcW w:w="4454" w:type="dxa"/>
          </w:tcPr>
          <w:tbl>
            <w:tblPr>
              <w:tblStyle w:val="TableGrid"/>
              <w:tblW w:w="0" w:type="auto"/>
              <w:tblLook w:val="04A0" w:firstRow="1" w:lastRow="0" w:firstColumn="1" w:lastColumn="0" w:noHBand="0" w:noVBand="1"/>
            </w:tblPr>
            <w:tblGrid>
              <w:gridCol w:w="1218"/>
              <w:gridCol w:w="1040"/>
              <w:gridCol w:w="1041"/>
              <w:gridCol w:w="929"/>
            </w:tblGrid>
            <w:tr w:rsidR="00A83E7D" w14:paraId="5E2037E0" w14:textId="77777777">
              <w:tc>
                <w:tcPr>
                  <w:tcW w:w="1057" w:type="dxa"/>
                </w:tcPr>
                <w:p w14:paraId="4D564CC7" w14:textId="77777777" w:rsidR="00A83E7D" w:rsidRPr="00836205" w:rsidRDefault="00A83E7D">
                  <w:pPr>
                    <w:spacing w:line="240" w:lineRule="exact"/>
                    <w:jc w:val="center"/>
                    <w:rPr>
                      <w:rFonts w:eastAsia="SimSun"/>
                      <w:color w:val="000000"/>
                      <w:sz w:val="22"/>
                      <w:szCs w:val="22"/>
                    </w:rPr>
                  </w:pPr>
                </w:p>
              </w:tc>
              <w:tc>
                <w:tcPr>
                  <w:tcW w:w="1057" w:type="dxa"/>
                </w:tcPr>
                <w:p w14:paraId="02CC589F" w14:textId="77777777" w:rsidR="00A83E7D" w:rsidRPr="00836205" w:rsidRDefault="00A83E7D">
                  <w:pPr>
                    <w:spacing w:line="240" w:lineRule="exact"/>
                    <w:jc w:val="center"/>
                    <w:rPr>
                      <w:rFonts w:eastAsia="SimSun"/>
                      <w:color w:val="000000"/>
                      <w:sz w:val="22"/>
                      <w:szCs w:val="22"/>
                    </w:rPr>
                  </w:pPr>
                  <w:r w:rsidRPr="00836205">
                    <w:rPr>
                      <w:rFonts w:eastAsia="SimSun"/>
                      <w:color w:val="000000"/>
                      <w:sz w:val="22"/>
                      <w:szCs w:val="22"/>
                    </w:rPr>
                    <w:t>Rise</w:t>
                  </w:r>
                </w:p>
              </w:tc>
              <w:tc>
                <w:tcPr>
                  <w:tcW w:w="1057" w:type="dxa"/>
                </w:tcPr>
                <w:p w14:paraId="74707592" w14:textId="77777777" w:rsidR="00A83E7D" w:rsidRPr="00836205" w:rsidRDefault="00A83E7D">
                  <w:pPr>
                    <w:spacing w:line="240" w:lineRule="exact"/>
                    <w:jc w:val="center"/>
                    <w:rPr>
                      <w:rFonts w:eastAsia="SimSun"/>
                      <w:color w:val="000000"/>
                      <w:sz w:val="22"/>
                      <w:szCs w:val="22"/>
                    </w:rPr>
                  </w:pPr>
                  <w:r w:rsidRPr="00836205">
                    <w:rPr>
                      <w:rFonts w:eastAsia="SimSun"/>
                      <w:color w:val="000000"/>
                      <w:sz w:val="22"/>
                      <w:szCs w:val="22"/>
                    </w:rPr>
                    <w:t>Fall</w:t>
                  </w:r>
                </w:p>
              </w:tc>
              <w:tc>
                <w:tcPr>
                  <w:tcW w:w="1057" w:type="dxa"/>
                </w:tcPr>
                <w:p w14:paraId="195B4985" w14:textId="77777777" w:rsidR="00A83E7D" w:rsidRPr="00836205" w:rsidRDefault="00A83E7D">
                  <w:pPr>
                    <w:spacing w:line="240" w:lineRule="exact"/>
                    <w:rPr>
                      <w:rFonts w:eastAsia="SimSun"/>
                      <w:color w:val="000000"/>
                      <w:sz w:val="22"/>
                      <w:szCs w:val="22"/>
                    </w:rPr>
                  </w:pPr>
                  <w:r w:rsidRPr="00836205">
                    <w:rPr>
                      <w:rFonts w:eastAsia="SimSun"/>
                      <w:color w:val="000000"/>
                      <w:sz w:val="22"/>
                      <w:szCs w:val="22"/>
                    </w:rPr>
                    <w:t>Delay</w:t>
                  </w:r>
                </w:p>
              </w:tc>
            </w:tr>
            <w:tr w:rsidR="00A83E7D" w14:paraId="01AA899C" w14:textId="77777777">
              <w:tc>
                <w:tcPr>
                  <w:tcW w:w="1057" w:type="dxa"/>
                </w:tcPr>
                <w:p w14:paraId="150C6DEF" w14:textId="77777777" w:rsidR="00A83E7D" w:rsidRPr="00836205" w:rsidRDefault="00A83E7D">
                  <w:pPr>
                    <w:spacing w:line="240" w:lineRule="exact"/>
                    <w:jc w:val="center"/>
                    <w:rPr>
                      <w:rFonts w:eastAsia="SimSun"/>
                      <w:color w:val="000000"/>
                      <w:sz w:val="22"/>
                      <w:szCs w:val="22"/>
                    </w:rPr>
                  </w:pPr>
                  <w:r w:rsidRPr="00836205">
                    <w:rPr>
                      <w:rFonts w:eastAsia="SimSun"/>
                      <w:color w:val="000000"/>
                      <w:sz w:val="22"/>
                      <w:szCs w:val="22"/>
                    </w:rPr>
                    <w:t>Theoretical</w:t>
                  </w:r>
                </w:p>
              </w:tc>
              <w:tc>
                <w:tcPr>
                  <w:tcW w:w="1057" w:type="dxa"/>
                </w:tcPr>
                <w:p w14:paraId="18E23056" w14:textId="77777777" w:rsidR="00A83E7D" w:rsidRPr="00836205" w:rsidRDefault="00A83E7D">
                  <w:pPr>
                    <w:spacing w:line="240" w:lineRule="exact"/>
                    <w:jc w:val="center"/>
                    <w:rPr>
                      <w:rFonts w:eastAsia="SimSun"/>
                      <w:color w:val="000000"/>
                      <w:sz w:val="22"/>
                      <w:szCs w:val="22"/>
                    </w:rPr>
                  </w:pPr>
                  <w:r>
                    <w:rPr>
                      <w:rFonts w:eastAsia="SimSun"/>
                      <w:color w:val="000000"/>
                      <w:sz w:val="22"/>
                      <w:szCs w:val="22"/>
                    </w:rPr>
                    <w:t>219.75</w:t>
                  </w:r>
                  <w:r w:rsidRPr="00F90E2B">
                    <w:rPr>
                      <w:rFonts w:eastAsia="SimSun"/>
                      <w:sz w:val="22"/>
                      <w:szCs w:val="22"/>
                      <w:lang w:eastAsia="zh-CN"/>
                    </w:rPr>
                    <w:t>μs</w:t>
                  </w:r>
                </w:p>
              </w:tc>
              <w:tc>
                <w:tcPr>
                  <w:tcW w:w="1057" w:type="dxa"/>
                </w:tcPr>
                <w:p w14:paraId="386503CC" w14:textId="77777777" w:rsidR="00A83E7D" w:rsidRPr="00836205" w:rsidRDefault="00A83E7D">
                  <w:pPr>
                    <w:spacing w:line="240" w:lineRule="exact"/>
                    <w:jc w:val="center"/>
                    <w:rPr>
                      <w:rFonts w:eastAsia="SimSun"/>
                      <w:color w:val="000000"/>
                      <w:sz w:val="22"/>
                      <w:szCs w:val="22"/>
                    </w:rPr>
                  </w:pPr>
                  <w:r>
                    <w:rPr>
                      <w:rFonts w:eastAsia="SimSun"/>
                      <w:color w:val="000000"/>
                      <w:sz w:val="22"/>
                      <w:szCs w:val="22"/>
                    </w:rPr>
                    <w:t>219.75</w:t>
                  </w:r>
                  <w:r w:rsidRPr="00F90E2B">
                    <w:rPr>
                      <w:rFonts w:eastAsia="SimSun"/>
                      <w:sz w:val="22"/>
                      <w:szCs w:val="22"/>
                      <w:lang w:eastAsia="zh-CN"/>
                    </w:rPr>
                    <w:t>μs</w:t>
                  </w:r>
                </w:p>
              </w:tc>
              <w:tc>
                <w:tcPr>
                  <w:tcW w:w="1057" w:type="dxa"/>
                </w:tcPr>
                <w:p w14:paraId="164F7790" w14:textId="77777777" w:rsidR="00A83E7D" w:rsidRPr="00836205" w:rsidRDefault="00A83E7D">
                  <w:pPr>
                    <w:spacing w:line="240" w:lineRule="exact"/>
                    <w:jc w:val="center"/>
                    <w:rPr>
                      <w:rFonts w:eastAsia="SimSun"/>
                      <w:color w:val="000000"/>
                      <w:sz w:val="22"/>
                      <w:szCs w:val="22"/>
                    </w:rPr>
                  </w:pPr>
                  <w:r>
                    <w:rPr>
                      <w:rFonts w:eastAsia="SimSun"/>
                      <w:color w:val="000000"/>
                      <w:sz w:val="22"/>
                      <w:szCs w:val="22"/>
                    </w:rPr>
                    <w:t>69.3</w:t>
                  </w:r>
                  <w:r w:rsidRPr="00F90E2B">
                    <w:rPr>
                      <w:rFonts w:eastAsia="SimSun"/>
                      <w:sz w:val="22"/>
                      <w:szCs w:val="22"/>
                      <w:lang w:eastAsia="zh-CN"/>
                    </w:rPr>
                    <w:t>μs</w:t>
                  </w:r>
                </w:p>
              </w:tc>
            </w:tr>
            <w:tr w:rsidR="00A83E7D" w14:paraId="3C9045BF" w14:textId="77777777">
              <w:tc>
                <w:tcPr>
                  <w:tcW w:w="1057" w:type="dxa"/>
                </w:tcPr>
                <w:p w14:paraId="066DE54A" w14:textId="77777777" w:rsidR="00A83E7D" w:rsidRPr="00836205" w:rsidRDefault="00A83E7D">
                  <w:pPr>
                    <w:spacing w:line="240" w:lineRule="exact"/>
                    <w:jc w:val="center"/>
                    <w:rPr>
                      <w:rFonts w:eastAsia="SimSun"/>
                      <w:color w:val="000000"/>
                      <w:sz w:val="22"/>
                      <w:szCs w:val="22"/>
                    </w:rPr>
                  </w:pPr>
                  <w:r>
                    <w:rPr>
                      <w:rFonts w:eastAsia="SimSun"/>
                      <w:color w:val="000000"/>
                      <w:sz w:val="22"/>
                      <w:szCs w:val="22"/>
                    </w:rPr>
                    <w:lastRenderedPageBreak/>
                    <w:t>Cursor tool</w:t>
                  </w:r>
                </w:p>
              </w:tc>
              <w:tc>
                <w:tcPr>
                  <w:tcW w:w="1057" w:type="dxa"/>
                </w:tcPr>
                <w:p w14:paraId="41020387" w14:textId="77777777" w:rsidR="00A83E7D" w:rsidRPr="00836205" w:rsidRDefault="00A83E7D">
                  <w:pPr>
                    <w:spacing w:line="240" w:lineRule="exact"/>
                    <w:jc w:val="center"/>
                    <w:rPr>
                      <w:rFonts w:eastAsia="SimSun"/>
                      <w:color w:val="000000"/>
                      <w:sz w:val="22"/>
                      <w:szCs w:val="22"/>
                    </w:rPr>
                  </w:pPr>
                  <w:r>
                    <w:rPr>
                      <w:rFonts w:eastAsia="SimSun"/>
                      <w:color w:val="000000"/>
                      <w:sz w:val="22"/>
                      <w:szCs w:val="22"/>
                    </w:rPr>
                    <w:t>312.4</w:t>
                  </w:r>
                  <w:r w:rsidRPr="00F90E2B">
                    <w:rPr>
                      <w:rFonts w:eastAsia="SimSun"/>
                      <w:sz w:val="22"/>
                      <w:szCs w:val="22"/>
                      <w:lang w:eastAsia="zh-CN"/>
                    </w:rPr>
                    <w:t>μs</w:t>
                  </w:r>
                </w:p>
              </w:tc>
              <w:tc>
                <w:tcPr>
                  <w:tcW w:w="1057" w:type="dxa"/>
                </w:tcPr>
                <w:p w14:paraId="054E32FF" w14:textId="77777777" w:rsidR="00A83E7D" w:rsidRPr="00836205" w:rsidRDefault="00A83E7D">
                  <w:pPr>
                    <w:spacing w:line="240" w:lineRule="exact"/>
                    <w:jc w:val="center"/>
                    <w:rPr>
                      <w:rFonts w:eastAsia="SimSun"/>
                      <w:color w:val="000000"/>
                      <w:sz w:val="22"/>
                      <w:szCs w:val="22"/>
                    </w:rPr>
                  </w:pPr>
                  <w:r>
                    <w:rPr>
                      <w:rFonts w:eastAsia="SimSun"/>
                      <w:color w:val="000000"/>
                      <w:sz w:val="22"/>
                      <w:szCs w:val="22"/>
                    </w:rPr>
                    <w:t>330</w:t>
                  </w:r>
                  <w:r w:rsidRPr="00F90E2B">
                    <w:rPr>
                      <w:rFonts w:eastAsia="SimSun"/>
                      <w:sz w:val="22"/>
                      <w:szCs w:val="22"/>
                      <w:lang w:eastAsia="zh-CN"/>
                    </w:rPr>
                    <w:t>μs</w:t>
                  </w:r>
                </w:p>
              </w:tc>
              <w:tc>
                <w:tcPr>
                  <w:tcW w:w="1057" w:type="dxa"/>
                </w:tcPr>
                <w:p w14:paraId="2407067A" w14:textId="77777777" w:rsidR="00A83E7D" w:rsidRPr="00836205" w:rsidRDefault="00A83E7D">
                  <w:pPr>
                    <w:spacing w:line="240" w:lineRule="exact"/>
                    <w:jc w:val="center"/>
                    <w:rPr>
                      <w:rFonts w:eastAsia="SimSun"/>
                      <w:color w:val="000000"/>
                      <w:sz w:val="22"/>
                      <w:szCs w:val="22"/>
                    </w:rPr>
                  </w:pPr>
                  <w:r>
                    <w:rPr>
                      <w:rFonts w:eastAsia="SimSun"/>
                      <w:color w:val="000000"/>
                      <w:sz w:val="22"/>
                      <w:szCs w:val="22"/>
                    </w:rPr>
                    <w:t>84.4</w:t>
                  </w:r>
                  <w:r w:rsidRPr="00F90E2B">
                    <w:rPr>
                      <w:rFonts w:eastAsia="SimSun"/>
                      <w:sz w:val="22"/>
                      <w:szCs w:val="22"/>
                      <w:lang w:eastAsia="zh-CN"/>
                    </w:rPr>
                    <w:t>μs</w:t>
                  </w:r>
                </w:p>
              </w:tc>
            </w:tr>
            <w:tr w:rsidR="00A83E7D" w14:paraId="7F2BF2F6" w14:textId="77777777">
              <w:tc>
                <w:tcPr>
                  <w:tcW w:w="1057" w:type="dxa"/>
                </w:tcPr>
                <w:p w14:paraId="05D0788C" w14:textId="77777777" w:rsidR="00A83E7D" w:rsidRPr="00836205" w:rsidRDefault="00A83E7D">
                  <w:pPr>
                    <w:spacing w:line="240" w:lineRule="exact"/>
                    <w:jc w:val="center"/>
                    <w:rPr>
                      <w:rFonts w:eastAsia="SimSun"/>
                      <w:color w:val="000000"/>
                      <w:sz w:val="22"/>
                      <w:szCs w:val="22"/>
                    </w:rPr>
                  </w:pPr>
                  <w:r>
                    <w:rPr>
                      <w:rFonts w:eastAsia="SimSun"/>
                      <w:color w:val="000000"/>
                      <w:sz w:val="22"/>
                      <w:szCs w:val="22"/>
                    </w:rPr>
                    <w:t>Measure function</w:t>
                  </w:r>
                </w:p>
              </w:tc>
              <w:tc>
                <w:tcPr>
                  <w:tcW w:w="1057" w:type="dxa"/>
                </w:tcPr>
                <w:p w14:paraId="29AD4344" w14:textId="77777777" w:rsidR="00A83E7D" w:rsidRPr="00836205" w:rsidRDefault="00A83E7D">
                  <w:pPr>
                    <w:spacing w:line="240" w:lineRule="exact"/>
                    <w:jc w:val="center"/>
                    <w:rPr>
                      <w:rFonts w:eastAsia="SimSun"/>
                      <w:color w:val="000000"/>
                      <w:sz w:val="22"/>
                      <w:szCs w:val="22"/>
                    </w:rPr>
                  </w:pPr>
                  <w:r>
                    <w:rPr>
                      <w:rFonts w:eastAsia="SimSun"/>
                      <w:color w:val="000000"/>
                      <w:sz w:val="22"/>
                      <w:szCs w:val="22"/>
                    </w:rPr>
                    <w:t>240</w:t>
                  </w:r>
                  <w:r w:rsidRPr="00F90E2B">
                    <w:rPr>
                      <w:rFonts w:eastAsia="SimSun"/>
                      <w:sz w:val="22"/>
                      <w:szCs w:val="22"/>
                      <w:lang w:eastAsia="zh-CN"/>
                    </w:rPr>
                    <w:t>μs</w:t>
                  </w:r>
                </w:p>
              </w:tc>
              <w:tc>
                <w:tcPr>
                  <w:tcW w:w="1057" w:type="dxa"/>
                </w:tcPr>
                <w:p w14:paraId="76FA4837" w14:textId="77777777" w:rsidR="00A83E7D" w:rsidRPr="00836205" w:rsidRDefault="00A83E7D">
                  <w:pPr>
                    <w:spacing w:line="240" w:lineRule="exact"/>
                    <w:jc w:val="center"/>
                    <w:rPr>
                      <w:rFonts w:eastAsia="SimSun"/>
                      <w:color w:val="000000"/>
                      <w:sz w:val="22"/>
                      <w:szCs w:val="22"/>
                    </w:rPr>
                  </w:pPr>
                  <w:r>
                    <w:rPr>
                      <w:rFonts w:eastAsia="SimSun"/>
                      <w:color w:val="000000"/>
                      <w:sz w:val="22"/>
                      <w:szCs w:val="22"/>
                    </w:rPr>
                    <w:t>230</w:t>
                  </w:r>
                  <w:r w:rsidRPr="00F90E2B">
                    <w:rPr>
                      <w:rFonts w:eastAsia="SimSun"/>
                      <w:sz w:val="22"/>
                      <w:szCs w:val="22"/>
                      <w:lang w:eastAsia="zh-CN"/>
                    </w:rPr>
                    <w:t>μs</w:t>
                  </w:r>
                </w:p>
              </w:tc>
              <w:tc>
                <w:tcPr>
                  <w:tcW w:w="1057" w:type="dxa"/>
                </w:tcPr>
                <w:p w14:paraId="7AB14EE0" w14:textId="77777777" w:rsidR="00A83E7D" w:rsidRPr="00836205" w:rsidRDefault="00A83E7D">
                  <w:pPr>
                    <w:spacing w:line="240" w:lineRule="exact"/>
                    <w:jc w:val="center"/>
                    <w:rPr>
                      <w:rFonts w:eastAsia="SimSun"/>
                      <w:color w:val="000000"/>
                      <w:sz w:val="22"/>
                      <w:szCs w:val="22"/>
                    </w:rPr>
                  </w:pPr>
                  <w:r>
                    <w:rPr>
                      <w:rFonts w:eastAsia="SimSun"/>
                      <w:color w:val="000000"/>
                      <w:sz w:val="22"/>
                      <w:szCs w:val="22"/>
                    </w:rPr>
                    <w:t>80.5</w:t>
                  </w:r>
                  <w:r w:rsidRPr="00F90E2B">
                    <w:rPr>
                      <w:rFonts w:eastAsia="SimSun"/>
                      <w:sz w:val="22"/>
                      <w:szCs w:val="22"/>
                      <w:lang w:eastAsia="zh-CN"/>
                    </w:rPr>
                    <w:t>μs</w:t>
                  </w:r>
                </w:p>
              </w:tc>
            </w:tr>
          </w:tbl>
          <w:p w14:paraId="5414D6DB" w14:textId="77777777" w:rsidR="00A83E7D" w:rsidRDefault="00A83E7D">
            <w:pPr>
              <w:spacing w:line="240" w:lineRule="exact"/>
              <w:jc w:val="center"/>
              <w:rPr>
                <w:rFonts w:eastAsia="SimSun"/>
                <w:b/>
                <w:bCs/>
                <w:color w:val="000000"/>
                <w:sz w:val="22"/>
                <w:szCs w:val="22"/>
              </w:rPr>
            </w:pPr>
          </w:p>
        </w:tc>
      </w:tr>
    </w:tbl>
    <w:p w14:paraId="75D0ACEC" w14:textId="77777777" w:rsidR="00A83E7D" w:rsidRDefault="00A83E7D" w:rsidP="006758BE">
      <w:pPr>
        <w:spacing w:line="240" w:lineRule="exact"/>
        <w:ind w:firstLine="180"/>
        <w:jc w:val="both"/>
        <w:rPr>
          <w:rFonts w:eastAsia="SimSun"/>
          <w:sz w:val="22"/>
          <w:szCs w:val="22"/>
          <w:lang w:eastAsia="zh-CN"/>
        </w:rPr>
      </w:pPr>
    </w:p>
    <w:p w14:paraId="4CB191C7" w14:textId="1787A0CC" w:rsidR="000E7700" w:rsidRDefault="00F22CAE" w:rsidP="006758BE">
      <w:pPr>
        <w:spacing w:line="240" w:lineRule="exact"/>
        <w:ind w:firstLine="180"/>
        <w:jc w:val="both"/>
        <w:rPr>
          <w:rFonts w:eastAsia="SimSun"/>
          <w:sz w:val="22"/>
          <w:szCs w:val="22"/>
          <w:lang w:eastAsia="zh-CN"/>
        </w:rPr>
      </w:pPr>
      <w:r>
        <w:rPr>
          <w:rFonts w:eastAsia="SimSun"/>
          <w:sz w:val="22"/>
          <w:szCs w:val="22"/>
          <w:lang w:eastAsia="zh-CN"/>
        </w:rPr>
        <w:t>After th</w:t>
      </w:r>
      <w:r w:rsidR="00BB46E5">
        <w:rPr>
          <w:rFonts w:eastAsia="SimSun"/>
          <w:sz w:val="22"/>
          <w:szCs w:val="22"/>
          <w:lang w:eastAsia="zh-CN"/>
        </w:rPr>
        <w:t>e rise, fall, and delay times</w:t>
      </w:r>
      <w:r>
        <w:rPr>
          <w:rFonts w:eastAsia="SimSun"/>
          <w:sz w:val="22"/>
          <w:szCs w:val="22"/>
          <w:lang w:eastAsia="zh-CN"/>
        </w:rPr>
        <w:t xml:space="preserve"> were found, </w:t>
      </w:r>
      <w:r w:rsidR="00B6482C">
        <w:rPr>
          <w:rFonts w:eastAsia="SimSun"/>
          <w:sz w:val="22"/>
          <w:szCs w:val="22"/>
          <w:lang w:eastAsia="zh-CN"/>
        </w:rPr>
        <w:t xml:space="preserve">10 </w:t>
      </w:r>
      <w:r w:rsidR="009F4BBD">
        <w:rPr>
          <w:rFonts w:eastAsia="SimSun"/>
          <w:sz w:val="22"/>
          <w:szCs w:val="22"/>
          <w:lang w:eastAsia="zh-CN"/>
        </w:rPr>
        <w:t xml:space="preserve">voltage </w:t>
      </w:r>
      <w:r w:rsidR="00B6482C">
        <w:rPr>
          <w:rFonts w:eastAsia="SimSun"/>
          <w:sz w:val="22"/>
          <w:szCs w:val="22"/>
          <w:lang w:eastAsia="zh-CN"/>
        </w:rPr>
        <w:t xml:space="preserve">measurements were </w:t>
      </w:r>
      <w:r w:rsidR="0032315E">
        <w:rPr>
          <w:rFonts w:eastAsia="SimSun"/>
          <w:sz w:val="22"/>
          <w:szCs w:val="22"/>
          <w:lang w:eastAsia="zh-CN"/>
        </w:rPr>
        <w:t xml:space="preserve">taken along the fall-time of the </w:t>
      </w:r>
      <w:r w:rsidR="00203F65">
        <w:rPr>
          <w:rFonts w:eastAsia="SimSun"/>
          <w:sz w:val="22"/>
          <w:szCs w:val="22"/>
          <w:lang w:eastAsia="zh-CN"/>
        </w:rPr>
        <w:t xml:space="preserve">output signal </w:t>
      </w:r>
      <w:r w:rsidR="008E672B">
        <w:rPr>
          <w:rFonts w:eastAsia="SimSun"/>
          <w:sz w:val="22"/>
          <w:szCs w:val="22"/>
          <w:lang w:eastAsia="zh-CN"/>
        </w:rPr>
        <w:t>to</w:t>
      </w:r>
      <w:r w:rsidR="009F4BBD">
        <w:rPr>
          <w:rFonts w:eastAsia="SimSun"/>
          <w:sz w:val="22"/>
          <w:szCs w:val="22"/>
          <w:lang w:eastAsia="zh-CN"/>
        </w:rPr>
        <w:t xml:space="preserve"> </w:t>
      </w:r>
      <w:r w:rsidR="00CE3182">
        <w:rPr>
          <w:rFonts w:eastAsia="SimSun"/>
          <w:sz w:val="22"/>
          <w:szCs w:val="22"/>
          <w:lang w:eastAsia="zh-CN"/>
        </w:rPr>
        <w:t>find the time constant</w:t>
      </w:r>
      <w:r w:rsidR="00677E35">
        <w:rPr>
          <w:rFonts w:eastAsia="SimSun"/>
          <w:sz w:val="22"/>
          <w:szCs w:val="22"/>
          <w:lang w:eastAsia="zh-CN"/>
        </w:rPr>
        <w:t xml:space="preserve"> </w:t>
      </w:r>
      <w:r w:rsidR="00341DDF" w:rsidRPr="00B24A23">
        <w:rPr>
          <w:rFonts w:eastAsia="SimSun"/>
          <w:sz w:val="22"/>
          <w:szCs w:val="22"/>
          <w:lang w:eastAsia="zh-CN"/>
        </w:rPr>
        <w:t>τ</w:t>
      </w:r>
      <w:r w:rsidR="00341DDF">
        <w:rPr>
          <w:rFonts w:eastAsia="SimSun"/>
          <w:sz w:val="22"/>
          <w:szCs w:val="22"/>
          <w:lang w:eastAsia="zh-CN"/>
        </w:rPr>
        <w:t xml:space="preserve"> </w:t>
      </w:r>
      <w:r w:rsidR="00677E35">
        <w:rPr>
          <w:rFonts w:eastAsia="SimSun"/>
          <w:sz w:val="22"/>
          <w:szCs w:val="22"/>
          <w:lang w:eastAsia="zh-CN"/>
        </w:rPr>
        <w:t xml:space="preserve">of the circuit. </w:t>
      </w:r>
      <w:r w:rsidR="000E7700" w:rsidRPr="00B24A23">
        <w:rPr>
          <w:rFonts w:eastAsia="SimSun"/>
          <w:sz w:val="22"/>
          <w:szCs w:val="22"/>
          <w:lang w:eastAsia="zh-CN"/>
        </w:rPr>
        <w:t>τ</w:t>
      </w:r>
      <w:r w:rsidR="000E7700">
        <w:rPr>
          <w:rFonts w:eastAsia="SimSun"/>
          <w:sz w:val="22"/>
          <w:szCs w:val="22"/>
          <w:lang w:eastAsia="zh-CN"/>
        </w:rPr>
        <w:t xml:space="preserve"> was calculated using the equation below. The </w:t>
      </w:r>
      <w:r w:rsidR="00081DB4">
        <w:rPr>
          <w:rFonts w:eastAsia="SimSun"/>
          <w:sz w:val="22"/>
          <w:szCs w:val="22"/>
          <w:lang w:eastAsia="zh-CN"/>
        </w:rPr>
        <w:t xml:space="preserve">results </w:t>
      </w:r>
      <w:r w:rsidR="000E7700">
        <w:rPr>
          <w:rFonts w:eastAsia="SimSun"/>
          <w:sz w:val="22"/>
          <w:szCs w:val="22"/>
          <w:lang w:eastAsia="zh-CN"/>
        </w:rPr>
        <w:t xml:space="preserve">are shown in </w:t>
      </w:r>
      <w:r w:rsidR="000E7700">
        <w:rPr>
          <w:rFonts w:eastAsia="SimSun"/>
          <w:sz w:val="22"/>
          <w:szCs w:val="22"/>
          <w:lang w:eastAsia="zh-CN"/>
        </w:rPr>
        <w:fldChar w:fldCharType="begin"/>
      </w:r>
      <w:r w:rsidR="000E7700">
        <w:rPr>
          <w:rFonts w:eastAsia="SimSun"/>
          <w:sz w:val="22"/>
          <w:szCs w:val="22"/>
          <w:lang w:eastAsia="zh-CN"/>
        </w:rPr>
        <w:instrText xml:space="preserve"> REF _Ref163984974 \h </w:instrText>
      </w:r>
      <w:r w:rsidR="000E7700">
        <w:rPr>
          <w:rFonts w:eastAsia="SimSun"/>
          <w:sz w:val="22"/>
          <w:szCs w:val="22"/>
          <w:lang w:eastAsia="zh-CN"/>
        </w:rPr>
      </w:r>
      <w:r w:rsidR="000E7700">
        <w:rPr>
          <w:rFonts w:eastAsia="SimSun"/>
          <w:sz w:val="22"/>
          <w:szCs w:val="22"/>
          <w:lang w:eastAsia="zh-CN"/>
        </w:rPr>
        <w:fldChar w:fldCharType="separate"/>
      </w:r>
      <w:r w:rsidR="00DC23E7" w:rsidRPr="00D4372E">
        <w:t xml:space="preserve">Table </w:t>
      </w:r>
      <w:r w:rsidR="00DC23E7">
        <w:rPr>
          <w:noProof/>
        </w:rPr>
        <w:t>3</w:t>
      </w:r>
      <w:r w:rsidR="000E7700">
        <w:rPr>
          <w:rFonts w:eastAsia="SimSun"/>
          <w:sz w:val="22"/>
          <w:szCs w:val="22"/>
          <w:lang w:eastAsia="zh-CN"/>
        </w:rPr>
        <w:fldChar w:fldCharType="end"/>
      </w:r>
      <w:r w:rsidR="000E7700">
        <w:rPr>
          <w:rFonts w:eastAsia="SimSun"/>
          <w:sz w:val="22"/>
          <w:szCs w:val="22"/>
          <w:lang w:eastAsia="zh-CN"/>
        </w:rPr>
        <w:t>.</w:t>
      </w:r>
    </w:p>
    <w:p w14:paraId="19A88738" w14:textId="77777777" w:rsidR="000E7700" w:rsidRDefault="000E7700" w:rsidP="006758BE">
      <w:pPr>
        <w:spacing w:line="240" w:lineRule="exact"/>
        <w:ind w:firstLine="180"/>
        <w:jc w:val="both"/>
        <w:rPr>
          <w:rFonts w:eastAsia="SimSun"/>
          <w:sz w:val="22"/>
          <w:szCs w:val="22"/>
          <w:lang w:eastAsia="zh-CN"/>
        </w:rPr>
      </w:pPr>
    </w:p>
    <w:p w14:paraId="4D27E3CF" w14:textId="11C2E54D" w:rsidR="000E7700" w:rsidRPr="00286141" w:rsidRDefault="00875FE0" w:rsidP="000E7700">
      <w:pPr>
        <w:pStyle w:val="ListParagraph"/>
        <w:spacing w:line="240" w:lineRule="exact"/>
        <w:ind w:left="540"/>
        <w:jc w:val="both"/>
        <w:rPr>
          <w:rFonts w:ascii="Cambria Math" w:eastAsia="SimSun" w:hAnsi="Cambria Math"/>
          <w:color w:val="000000"/>
          <w:sz w:val="22"/>
          <w:szCs w:val="22"/>
        </w:rPr>
      </w:pPr>
      <m:oMathPara>
        <m:oMath>
          <m:r>
            <m:rPr>
              <m:sty m:val="p"/>
            </m:rPr>
            <w:rPr>
              <w:rFonts w:ascii="Cambria Math" w:eastAsia="SimSun" w:hAnsi="Cambria Math"/>
              <w:sz w:val="22"/>
              <w:szCs w:val="22"/>
              <w:lang w:eastAsia="zh-CN"/>
            </w:rPr>
            <m:t>τ</m:t>
          </m:r>
          <m:r>
            <m:rPr>
              <m:sty m:val="p"/>
            </m:rPr>
            <w:rPr>
              <w:rFonts w:ascii="Cambria Math" w:hAnsi="Cambria Math" w:cs="Arial"/>
              <w:color w:val="000000"/>
              <w:sz w:val="22"/>
              <w:szCs w:val="22"/>
            </w:rPr>
            <m:t>= -t/(ln⁡|</m:t>
          </m:r>
          <m:sSub>
            <m:sSubPr>
              <m:ctrlPr>
                <w:rPr>
                  <w:rFonts w:ascii="Cambria Math" w:hAnsi="Cambria Math" w:cs="Arial"/>
                  <w:color w:val="000000"/>
                  <w:sz w:val="22"/>
                  <w:szCs w:val="22"/>
                </w:rPr>
              </m:ctrlPr>
            </m:sSubPr>
            <m:e>
              <m:r>
                <m:rPr>
                  <m:sty m:val="p"/>
                </m:rPr>
                <w:rPr>
                  <w:rFonts w:ascii="Cambria Math" w:hAnsi="Cambria Math" w:cs="Arial"/>
                  <w:color w:val="000000"/>
                  <w:sz w:val="22"/>
                  <w:szCs w:val="22"/>
                </w:rPr>
                <m:t>V</m:t>
              </m:r>
            </m:e>
            <m:sub>
              <m:r>
                <m:rPr>
                  <m:sty m:val="p"/>
                </m:rPr>
                <w:rPr>
                  <w:rFonts w:ascii="Cambria Math" w:hAnsi="Cambria Math" w:cs="Arial"/>
                  <w:color w:val="000000"/>
                  <w:sz w:val="22"/>
                  <w:szCs w:val="22"/>
                </w:rPr>
                <m:t>out</m:t>
              </m:r>
              <m:d>
                <m:dPr>
                  <m:ctrlPr>
                    <w:rPr>
                      <w:rFonts w:ascii="Cambria Math" w:hAnsi="Cambria Math" w:cs="Arial"/>
                      <w:color w:val="000000"/>
                      <w:sz w:val="22"/>
                      <w:szCs w:val="22"/>
                    </w:rPr>
                  </m:ctrlPr>
                </m:dPr>
                <m:e>
                  <m:r>
                    <m:rPr>
                      <m:sty m:val="p"/>
                    </m:rPr>
                    <w:rPr>
                      <w:rFonts w:ascii="Cambria Math" w:hAnsi="Cambria Math" w:cs="Arial"/>
                      <w:color w:val="000000"/>
                      <w:sz w:val="22"/>
                      <w:szCs w:val="22"/>
                    </w:rPr>
                    <m:t>t</m:t>
                  </m:r>
                </m:e>
              </m:d>
            </m:sub>
          </m:sSub>
          <m:r>
            <m:rPr>
              <m:sty m:val="p"/>
            </m:rPr>
            <w:rPr>
              <w:rFonts w:ascii="Cambria Math" w:hAnsi="Cambria Math" w:cs="Arial"/>
              <w:color w:val="000000"/>
              <w:sz w:val="22"/>
              <w:szCs w:val="22"/>
            </w:rPr>
            <m:t>-</m:t>
          </m:r>
          <m:sSub>
            <m:sSubPr>
              <m:ctrlPr>
                <w:rPr>
                  <w:rFonts w:ascii="Cambria Math" w:hAnsi="Cambria Math" w:cs="Arial"/>
                  <w:color w:val="000000"/>
                  <w:sz w:val="22"/>
                  <w:szCs w:val="22"/>
                </w:rPr>
              </m:ctrlPr>
            </m:sSubPr>
            <m:e>
              <m:r>
                <m:rPr>
                  <m:sty m:val="p"/>
                </m:rPr>
                <w:rPr>
                  <w:rFonts w:ascii="Cambria Math" w:hAnsi="Cambria Math" w:cs="Arial"/>
                  <w:color w:val="000000"/>
                  <w:sz w:val="22"/>
                  <w:szCs w:val="22"/>
                </w:rPr>
                <m:t>V</m:t>
              </m:r>
            </m:e>
            <m:sub>
              <m:r>
                <m:rPr>
                  <m:sty m:val="p"/>
                </m:rPr>
                <w:rPr>
                  <w:rFonts w:ascii="Cambria Math" w:hAnsi="Cambria Math" w:cs="Arial"/>
                  <w:color w:val="000000"/>
                  <w:sz w:val="22"/>
                  <w:szCs w:val="22"/>
                </w:rPr>
                <m:t>in</m:t>
              </m:r>
            </m:sub>
          </m:sSub>
          <m:r>
            <m:rPr>
              <m:sty m:val="p"/>
            </m:rPr>
            <w:rPr>
              <w:rFonts w:ascii="Cambria Math" w:hAnsi="Cambria Math" w:cs="Arial"/>
              <w:color w:val="000000"/>
              <w:sz w:val="22"/>
              <w:szCs w:val="22"/>
            </w:rPr>
            <m:t>|/|</m:t>
          </m:r>
          <m:sSub>
            <m:sSubPr>
              <m:ctrlPr>
                <w:rPr>
                  <w:rFonts w:ascii="Cambria Math" w:hAnsi="Cambria Math" w:cs="Arial"/>
                  <w:color w:val="000000"/>
                  <w:sz w:val="22"/>
                  <w:szCs w:val="22"/>
                </w:rPr>
              </m:ctrlPr>
            </m:sSubPr>
            <m:e>
              <m:r>
                <m:rPr>
                  <m:sty m:val="p"/>
                </m:rPr>
                <w:rPr>
                  <w:rFonts w:ascii="Cambria Math" w:hAnsi="Cambria Math" w:cs="Arial"/>
                  <w:color w:val="000000"/>
                  <w:sz w:val="22"/>
                  <w:szCs w:val="22"/>
                </w:rPr>
                <m:t>V</m:t>
              </m:r>
            </m:e>
            <m:sub>
              <m:r>
                <m:rPr>
                  <m:sty m:val="p"/>
                </m:rPr>
                <w:rPr>
                  <w:rFonts w:ascii="Cambria Math" w:hAnsi="Cambria Math" w:cs="Arial"/>
                  <w:color w:val="000000"/>
                  <w:sz w:val="22"/>
                  <w:szCs w:val="22"/>
                </w:rPr>
                <m:t>0</m:t>
              </m:r>
            </m:sub>
          </m:sSub>
          <m:r>
            <m:rPr>
              <m:sty m:val="p"/>
            </m:rPr>
            <w:rPr>
              <w:rFonts w:ascii="Cambria Math" w:hAnsi="Cambria Math" w:cs="Arial"/>
              <w:color w:val="000000"/>
              <w:sz w:val="22"/>
              <w:szCs w:val="22"/>
            </w:rPr>
            <m:t>|</m:t>
          </m:r>
          <m:r>
            <w:rPr>
              <w:rFonts w:ascii="Cambria Math" w:eastAsia="SimSun" w:hAnsi="Cambria Math"/>
              <w:color w:val="000000"/>
              <w:sz w:val="22"/>
              <w:szCs w:val="22"/>
            </w:rPr>
            <m:t>)</m:t>
          </m:r>
        </m:oMath>
      </m:oMathPara>
    </w:p>
    <w:p w14:paraId="0396DBC7" w14:textId="5332565C" w:rsidR="00883BD1" w:rsidRDefault="00883BD1" w:rsidP="006758BE">
      <w:pPr>
        <w:spacing w:line="240" w:lineRule="exact"/>
        <w:ind w:firstLine="180"/>
        <w:jc w:val="both"/>
        <w:rPr>
          <w:rFonts w:eastAsia="SimSun"/>
          <w:sz w:val="22"/>
          <w:szCs w:val="22"/>
          <w:lang w:eastAsia="zh-C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4"/>
      </w:tblGrid>
      <w:tr w:rsidR="00236633" w14:paraId="270AF238" w14:textId="77777777">
        <w:tc>
          <w:tcPr>
            <w:tcW w:w="4454" w:type="dxa"/>
          </w:tcPr>
          <w:p w14:paraId="77EBAAF8" w14:textId="011CEB2F" w:rsidR="00236633" w:rsidRDefault="00236633">
            <w:pPr>
              <w:spacing w:line="240" w:lineRule="exact"/>
              <w:jc w:val="center"/>
              <w:rPr>
                <w:rFonts w:eastAsia="SimSun"/>
                <w:b/>
                <w:bCs/>
                <w:color w:val="000000"/>
                <w:sz w:val="22"/>
                <w:szCs w:val="22"/>
              </w:rPr>
            </w:pPr>
            <w:bookmarkStart w:id="7" w:name="_Ref163984974"/>
            <w:r w:rsidRPr="00D4372E">
              <w:t xml:space="preserve">Table </w:t>
            </w:r>
            <w:r w:rsidRPr="00476EDE">
              <w:rPr>
                <w:b/>
                <w:bCs/>
                <w:i/>
                <w:iCs/>
              </w:rPr>
              <w:fldChar w:fldCharType="begin"/>
            </w:r>
            <w:r w:rsidRPr="00476EDE">
              <w:instrText xml:space="preserve"> SEQ Table \* ARABIC </w:instrText>
            </w:r>
            <w:r w:rsidRPr="00476EDE">
              <w:rPr>
                <w:b/>
                <w:bCs/>
                <w:i/>
                <w:iCs/>
              </w:rPr>
              <w:fldChar w:fldCharType="separate"/>
            </w:r>
            <w:r w:rsidR="00DC23E7">
              <w:rPr>
                <w:noProof/>
              </w:rPr>
              <w:t>3</w:t>
            </w:r>
            <w:r w:rsidRPr="00476EDE">
              <w:rPr>
                <w:b/>
                <w:bCs/>
                <w:i/>
                <w:iCs/>
                <w:noProof/>
              </w:rPr>
              <w:fldChar w:fldCharType="end"/>
            </w:r>
            <w:bookmarkEnd w:id="7"/>
            <w:r w:rsidRPr="00476EDE">
              <w:t>.</w:t>
            </w:r>
            <w:r w:rsidRPr="00C24783">
              <w:t xml:space="preserve"> </w:t>
            </w:r>
            <w:r>
              <w:rPr>
                <w:i/>
                <w:iCs/>
              </w:rPr>
              <w:t xml:space="preserve">Time constant </w:t>
            </w:r>
            <w:r w:rsidRPr="00B24A23">
              <w:rPr>
                <w:rFonts w:eastAsia="SimSun"/>
                <w:sz w:val="22"/>
                <w:szCs w:val="22"/>
                <w:lang w:eastAsia="zh-CN"/>
              </w:rPr>
              <w:t>τ</w:t>
            </w:r>
            <w:r w:rsidR="00491071">
              <w:rPr>
                <w:rFonts w:eastAsia="SimSun"/>
                <w:sz w:val="22"/>
                <w:szCs w:val="22"/>
                <w:lang w:eastAsia="zh-CN"/>
              </w:rPr>
              <w:t xml:space="preserve"> </w:t>
            </w:r>
            <w:r w:rsidR="00491071" w:rsidRPr="00344825">
              <w:rPr>
                <w:rFonts w:eastAsia="SimSun"/>
                <w:i/>
                <w:iCs/>
                <w:sz w:val="22"/>
                <w:szCs w:val="22"/>
                <w:lang w:eastAsia="zh-CN"/>
              </w:rPr>
              <w:t>(Fall time) – One stage RC circuit (4.9V peak)</w:t>
            </w:r>
          </w:p>
        </w:tc>
      </w:tr>
      <w:tr w:rsidR="00236633" w14:paraId="6B2A2A85" w14:textId="77777777">
        <w:tc>
          <w:tcPr>
            <w:tcW w:w="4454" w:type="dxa"/>
          </w:tcPr>
          <w:tbl>
            <w:tblPr>
              <w:tblStyle w:val="TableGrid"/>
              <w:tblW w:w="0" w:type="auto"/>
              <w:tblLook w:val="04A0" w:firstRow="1" w:lastRow="0" w:firstColumn="1" w:lastColumn="0" w:noHBand="0" w:noVBand="1"/>
            </w:tblPr>
            <w:tblGrid>
              <w:gridCol w:w="1369"/>
              <w:gridCol w:w="1383"/>
              <w:gridCol w:w="1476"/>
            </w:tblGrid>
            <w:tr w:rsidR="002F3C16" w:rsidRPr="007B11AA" w14:paraId="53D52447" w14:textId="77777777" w:rsidTr="007C6ED3">
              <w:tc>
                <w:tcPr>
                  <w:tcW w:w="1369" w:type="dxa"/>
                </w:tcPr>
                <w:p w14:paraId="37CFC5A2" w14:textId="64C6380F" w:rsidR="002F3C16" w:rsidRPr="007B11AA" w:rsidRDefault="002F3C16" w:rsidP="002F3C16">
                  <w:pPr>
                    <w:spacing w:line="240" w:lineRule="exact"/>
                    <w:jc w:val="center"/>
                    <w:rPr>
                      <w:rFonts w:eastAsia="SimSun"/>
                      <w:b/>
                      <w:bCs/>
                      <w:color w:val="000000"/>
                      <w:sz w:val="22"/>
                      <w:szCs w:val="22"/>
                    </w:rPr>
                  </w:pPr>
                  <w:r w:rsidRPr="007B11AA">
                    <w:rPr>
                      <w:color w:val="000000"/>
                      <w:sz w:val="22"/>
                      <w:szCs w:val="22"/>
                    </w:rPr>
                    <w:t>Time (us)</w:t>
                  </w:r>
                </w:p>
              </w:tc>
              <w:tc>
                <w:tcPr>
                  <w:tcW w:w="1383" w:type="dxa"/>
                </w:tcPr>
                <w:p w14:paraId="38DDA7CD" w14:textId="2361970E" w:rsidR="002F3C16" w:rsidRPr="007B11AA" w:rsidRDefault="002F3C16" w:rsidP="002F3C16">
                  <w:pPr>
                    <w:spacing w:line="240" w:lineRule="exact"/>
                    <w:jc w:val="center"/>
                    <w:rPr>
                      <w:rFonts w:eastAsia="SimSun"/>
                      <w:b/>
                      <w:bCs/>
                      <w:color w:val="000000"/>
                      <w:sz w:val="22"/>
                      <w:szCs w:val="22"/>
                    </w:rPr>
                  </w:pPr>
                  <w:r w:rsidRPr="007B11AA">
                    <w:rPr>
                      <w:color w:val="000000"/>
                      <w:sz w:val="22"/>
                      <w:szCs w:val="22"/>
                    </w:rPr>
                    <w:t>Voltage (V)</w:t>
                  </w:r>
                </w:p>
              </w:tc>
              <w:tc>
                <w:tcPr>
                  <w:tcW w:w="1476" w:type="dxa"/>
                </w:tcPr>
                <w:p w14:paraId="2A7B360C" w14:textId="22E06B35" w:rsidR="002F3C16" w:rsidRPr="007B11AA" w:rsidRDefault="007B11AA" w:rsidP="002F3C16">
                  <w:pPr>
                    <w:spacing w:line="240" w:lineRule="exact"/>
                    <w:jc w:val="center"/>
                    <w:rPr>
                      <w:rFonts w:eastAsia="SimSun"/>
                      <w:b/>
                      <w:bCs/>
                      <w:color w:val="000000"/>
                      <w:sz w:val="22"/>
                      <w:szCs w:val="22"/>
                    </w:rPr>
                  </w:pPr>
                  <w:r w:rsidRPr="00B24A23">
                    <w:rPr>
                      <w:rFonts w:eastAsia="SimSun"/>
                      <w:sz w:val="22"/>
                      <w:szCs w:val="22"/>
                      <w:lang w:eastAsia="zh-CN"/>
                    </w:rPr>
                    <w:t>τ</w:t>
                  </w:r>
                  <w:r w:rsidRPr="007B11AA">
                    <w:rPr>
                      <w:color w:val="000000"/>
                      <w:sz w:val="22"/>
                      <w:szCs w:val="22"/>
                    </w:rPr>
                    <w:t xml:space="preserve"> </w:t>
                  </w:r>
                  <w:r>
                    <w:rPr>
                      <w:color w:val="000000"/>
                      <w:sz w:val="22"/>
                      <w:szCs w:val="22"/>
                    </w:rPr>
                    <w:t xml:space="preserve">(s) </w:t>
                  </w:r>
                  <w:r w:rsidR="002F3C16" w:rsidRPr="007B11AA">
                    <w:rPr>
                      <w:color w:val="000000"/>
                      <w:sz w:val="22"/>
                      <w:szCs w:val="22"/>
                    </w:rPr>
                    <w:t>Calculations </w:t>
                  </w:r>
                </w:p>
              </w:tc>
            </w:tr>
            <w:tr w:rsidR="007C6ED3" w:rsidRPr="007B11AA" w14:paraId="401B1E4B" w14:textId="77777777" w:rsidTr="007C6ED3">
              <w:tc>
                <w:tcPr>
                  <w:tcW w:w="1369" w:type="dxa"/>
                </w:tcPr>
                <w:p w14:paraId="32DDA14B" w14:textId="55AAA257" w:rsidR="007C6ED3" w:rsidRPr="007B11AA" w:rsidRDefault="007C6ED3" w:rsidP="007C6ED3">
                  <w:pPr>
                    <w:spacing w:line="240" w:lineRule="exact"/>
                    <w:jc w:val="center"/>
                    <w:rPr>
                      <w:rFonts w:eastAsia="SimSun"/>
                      <w:b/>
                      <w:bCs/>
                      <w:color w:val="000000"/>
                      <w:sz w:val="22"/>
                      <w:szCs w:val="22"/>
                    </w:rPr>
                  </w:pPr>
                  <w:r w:rsidRPr="007B11AA">
                    <w:rPr>
                      <w:color w:val="000000"/>
                      <w:sz w:val="22"/>
                      <w:szCs w:val="22"/>
                    </w:rPr>
                    <w:t>7.6 </w:t>
                  </w:r>
                </w:p>
              </w:tc>
              <w:tc>
                <w:tcPr>
                  <w:tcW w:w="1383" w:type="dxa"/>
                </w:tcPr>
                <w:p w14:paraId="7B818A7E" w14:textId="24642D1F" w:rsidR="007C6ED3" w:rsidRPr="007B11AA" w:rsidRDefault="007C6ED3" w:rsidP="007C6ED3">
                  <w:pPr>
                    <w:spacing w:line="240" w:lineRule="exact"/>
                    <w:jc w:val="center"/>
                    <w:rPr>
                      <w:rFonts w:eastAsia="SimSun"/>
                      <w:b/>
                      <w:bCs/>
                      <w:color w:val="000000"/>
                      <w:sz w:val="22"/>
                      <w:szCs w:val="22"/>
                    </w:rPr>
                  </w:pPr>
                  <w:r w:rsidRPr="007B11AA">
                    <w:rPr>
                      <w:color w:val="000000"/>
                      <w:sz w:val="22"/>
                      <w:szCs w:val="22"/>
                    </w:rPr>
                    <w:t>4.5</w:t>
                  </w:r>
                </w:p>
              </w:tc>
              <w:tc>
                <w:tcPr>
                  <w:tcW w:w="1476" w:type="dxa"/>
                </w:tcPr>
                <w:p w14:paraId="33AAF238" w14:textId="3223B257" w:rsidR="007C6ED3" w:rsidRPr="007B11AA" w:rsidRDefault="007C6ED3" w:rsidP="007C6ED3">
                  <w:pPr>
                    <w:spacing w:line="240" w:lineRule="exact"/>
                    <w:jc w:val="center"/>
                    <w:rPr>
                      <w:rFonts w:eastAsia="SimSun"/>
                      <w:b/>
                      <w:bCs/>
                      <w:color w:val="000000"/>
                      <w:sz w:val="22"/>
                      <w:szCs w:val="22"/>
                    </w:rPr>
                  </w:pPr>
                  <w:r w:rsidRPr="007B11AA">
                    <w:rPr>
                      <w:color w:val="000000"/>
                      <w:sz w:val="22"/>
                      <w:szCs w:val="22"/>
                    </w:rPr>
                    <w:t>7.21*10^-5</w:t>
                  </w:r>
                </w:p>
              </w:tc>
            </w:tr>
            <w:tr w:rsidR="007C6ED3" w:rsidRPr="007B11AA" w14:paraId="7E1ED93B" w14:textId="77777777" w:rsidTr="007C6ED3">
              <w:tc>
                <w:tcPr>
                  <w:tcW w:w="1369" w:type="dxa"/>
                </w:tcPr>
                <w:p w14:paraId="6B65F5D1" w14:textId="2D61ACB7" w:rsidR="007C6ED3" w:rsidRPr="007B11AA" w:rsidRDefault="007C6ED3" w:rsidP="007C6ED3">
                  <w:pPr>
                    <w:spacing w:line="240" w:lineRule="exact"/>
                    <w:jc w:val="center"/>
                    <w:rPr>
                      <w:rFonts w:eastAsia="SimSun"/>
                      <w:b/>
                      <w:bCs/>
                      <w:color w:val="000000"/>
                      <w:sz w:val="22"/>
                      <w:szCs w:val="22"/>
                    </w:rPr>
                  </w:pPr>
                  <w:r w:rsidRPr="007B11AA">
                    <w:rPr>
                      <w:color w:val="000000"/>
                      <w:sz w:val="22"/>
                      <w:szCs w:val="22"/>
                    </w:rPr>
                    <w:t>14.0</w:t>
                  </w:r>
                </w:p>
              </w:tc>
              <w:tc>
                <w:tcPr>
                  <w:tcW w:w="1383" w:type="dxa"/>
                </w:tcPr>
                <w:p w14:paraId="41943335" w14:textId="54CDA2B8" w:rsidR="007C6ED3" w:rsidRPr="007B11AA" w:rsidRDefault="007C6ED3" w:rsidP="007C6ED3">
                  <w:pPr>
                    <w:spacing w:line="240" w:lineRule="exact"/>
                    <w:jc w:val="center"/>
                    <w:rPr>
                      <w:rFonts w:eastAsia="SimSun"/>
                      <w:b/>
                      <w:bCs/>
                      <w:color w:val="000000"/>
                      <w:sz w:val="22"/>
                      <w:szCs w:val="22"/>
                    </w:rPr>
                  </w:pPr>
                  <w:r w:rsidRPr="007B11AA">
                    <w:rPr>
                      <w:color w:val="000000"/>
                      <w:sz w:val="22"/>
                      <w:szCs w:val="22"/>
                    </w:rPr>
                    <w:t>4.25</w:t>
                  </w:r>
                </w:p>
              </w:tc>
              <w:tc>
                <w:tcPr>
                  <w:tcW w:w="1476" w:type="dxa"/>
                </w:tcPr>
                <w:p w14:paraId="6D7D61D3" w14:textId="6FE85E6F" w:rsidR="007C6ED3" w:rsidRPr="007B11AA" w:rsidRDefault="007C6ED3" w:rsidP="007C6ED3">
                  <w:pPr>
                    <w:spacing w:line="240" w:lineRule="exact"/>
                    <w:jc w:val="center"/>
                    <w:rPr>
                      <w:rFonts w:eastAsia="SimSun"/>
                      <w:b/>
                      <w:bCs/>
                      <w:color w:val="000000"/>
                      <w:sz w:val="22"/>
                      <w:szCs w:val="22"/>
                    </w:rPr>
                  </w:pPr>
                  <w:r w:rsidRPr="007B11AA">
                    <w:rPr>
                      <w:color w:val="000000"/>
                      <w:sz w:val="22"/>
                      <w:szCs w:val="22"/>
                    </w:rPr>
                    <w:t>8.61*10^-5</w:t>
                  </w:r>
                </w:p>
              </w:tc>
            </w:tr>
            <w:tr w:rsidR="007C6ED3" w:rsidRPr="007B11AA" w14:paraId="7923ECED" w14:textId="77777777" w:rsidTr="007C6ED3">
              <w:tc>
                <w:tcPr>
                  <w:tcW w:w="1369" w:type="dxa"/>
                </w:tcPr>
                <w:p w14:paraId="008096C3" w14:textId="4167C33E" w:rsidR="007C6ED3" w:rsidRPr="007B11AA" w:rsidRDefault="007C6ED3" w:rsidP="007C6ED3">
                  <w:pPr>
                    <w:spacing w:line="240" w:lineRule="exact"/>
                    <w:jc w:val="center"/>
                    <w:rPr>
                      <w:rFonts w:eastAsia="SimSun"/>
                      <w:b/>
                      <w:bCs/>
                      <w:color w:val="000000"/>
                      <w:sz w:val="22"/>
                      <w:szCs w:val="22"/>
                    </w:rPr>
                  </w:pPr>
                  <w:r w:rsidRPr="007B11AA">
                    <w:rPr>
                      <w:color w:val="000000"/>
                      <w:sz w:val="22"/>
                      <w:szCs w:val="22"/>
                    </w:rPr>
                    <w:t>26.8 </w:t>
                  </w:r>
                </w:p>
              </w:tc>
              <w:tc>
                <w:tcPr>
                  <w:tcW w:w="1383" w:type="dxa"/>
                </w:tcPr>
                <w:p w14:paraId="602460B9" w14:textId="5B14F182" w:rsidR="007C6ED3" w:rsidRPr="007B11AA" w:rsidRDefault="007C6ED3" w:rsidP="007C6ED3">
                  <w:pPr>
                    <w:spacing w:line="240" w:lineRule="exact"/>
                    <w:jc w:val="center"/>
                    <w:rPr>
                      <w:rFonts w:eastAsia="SimSun"/>
                      <w:b/>
                      <w:bCs/>
                      <w:color w:val="000000"/>
                      <w:sz w:val="22"/>
                      <w:szCs w:val="22"/>
                    </w:rPr>
                  </w:pPr>
                  <w:r w:rsidRPr="007B11AA">
                    <w:rPr>
                      <w:color w:val="000000"/>
                      <w:sz w:val="22"/>
                      <w:szCs w:val="22"/>
                    </w:rPr>
                    <w:t>3.75</w:t>
                  </w:r>
                </w:p>
              </w:tc>
              <w:tc>
                <w:tcPr>
                  <w:tcW w:w="1476" w:type="dxa"/>
                </w:tcPr>
                <w:p w14:paraId="6E9F87A6" w14:textId="4D81FB3E" w:rsidR="007C6ED3" w:rsidRPr="007B11AA" w:rsidRDefault="007C6ED3" w:rsidP="007C6ED3">
                  <w:pPr>
                    <w:spacing w:line="240" w:lineRule="exact"/>
                    <w:jc w:val="center"/>
                    <w:rPr>
                      <w:rFonts w:eastAsia="SimSun"/>
                      <w:b/>
                      <w:bCs/>
                      <w:color w:val="000000"/>
                      <w:sz w:val="22"/>
                      <w:szCs w:val="22"/>
                    </w:rPr>
                  </w:pPr>
                  <w:r w:rsidRPr="007B11AA">
                    <w:rPr>
                      <w:color w:val="000000"/>
                      <w:sz w:val="22"/>
                      <w:szCs w:val="22"/>
                    </w:rPr>
                    <w:t>9.32*10^-5</w:t>
                  </w:r>
                </w:p>
              </w:tc>
            </w:tr>
            <w:tr w:rsidR="007C6ED3" w:rsidRPr="007B11AA" w14:paraId="4E7AC802" w14:textId="77777777" w:rsidTr="007C6ED3">
              <w:tc>
                <w:tcPr>
                  <w:tcW w:w="1369" w:type="dxa"/>
                </w:tcPr>
                <w:p w14:paraId="72454997" w14:textId="5F152BD6" w:rsidR="007C6ED3" w:rsidRPr="007B11AA" w:rsidRDefault="007C6ED3" w:rsidP="007C6ED3">
                  <w:pPr>
                    <w:spacing w:line="240" w:lineRule="exact"/>
                    <w:jc w:val="center"/>
                    <w:rPr>
                      <w:rFonts w:eastAsia="SimSun"/>
                      <w:b/>
                      <w:bCs/>
                      <w:color w:val="000000"/>
                      <w:sz w:val="22"/>
                      <w:szCs w:val="22"/>
                    </w:rPr>
                  </w:pPr>
                  <w:r w:rsidRPr="007B11AA">
                    <w:rPr>
                      <w:color w:val="000000"/>
                      <w:sz w:val="22"/>
                      <w:szCs w:val="22"/>
                    </w:rPr>
                    <w:t>42.0</w:t>
                  </w:r>
                </w:p>
              </w:tc>
              <w:tc>
                <w:tcPr>
                  <w:tcW w:w="1383" w:type="dxa"/>
                </w:tcPr>
                <w:p w14:paraId="67250BAE" w14:textId="0BDEA040" w:rsidR="007C6ED3" w:rsidRPr="007B11AA" w:rsidRDefault="007C6ED3" w:rsidP="007C6ED3">
                  <w:pPr>
                    <w:spacing w:line="240" w:lineRule="exact"/>
                    <w:jc w:val="center"/>
                    <w:rPr>
                      <w:rFonts w:eastAsia="SimSun"/>
                      <w:b/>
                      <w:bCs/>
                      <w:color w:val="000000"/>
                      <w:sz w:val="22"/>
                      <w:szCs w:val="22"/>
                    </w:rPr>
                  </w:pPr>
                  <w:r w:rsidRPr="007B11AA">
                    <w:rPr>
                      <w:color w:val="000000"/>
                      <w:sz w:val="22"/>
                      <w:szCs w:val="22"/>
                    </w:rPr>
                    <w:t>3.25</w:t>
                  </w:r>
                </w:p>
              </w:tc>
              <w:tc>
                <w:tcPr>
                  <w:tcW w:w="1476" w:type="dxa"/>
                </w:tcPr>
                <w:p w14:paraId="133E0CB9" w14:textId="76B680D4" w:rsidR="007C6ED3" w:rsidRPr="007B11AA" w:rsidRDefault="007C6ED3" w:rsidP="007C6ED3">
                  <w:pPr>
                    <w:spacing w:line="240" w:lineRule="exact"/>
                    <w:jc w:val="center"/>
                    <w:rPr>
                      <w:rFonts w:eastAsia="SimSun"/>
                      <w:b/>
                      <w:bCs/>
                      <w:color w:val="000000"/>
                      <w:sz w:val="22"/>
                      <w:szCs w:val="22"/>
                    </w:rPr>
                  </w:pPr>
                  <w:r w:rsidRPr="007B11AA">
                    <w:rPr>
                      <w:color w:val="000000"/>
                      <w:sz w:val="22"/>
                      <w:szCs w:val="22"/>
                    </w:rPr>
                    <w:t>9.75*10^-5</w:t>
                  </w:r>
                </w:p>
              </w:tc>
            </w:tr>
            <w:tr w:rsidR="007C6ED3" w:rsidRPr="007B11AA" w14:paraId="3308FC40" w14:textId="77777777" w:rsidTr="007C6ED3">
              <w:tc>
                <w:tcPr>
                  <w:tcW w:w="1369" w:type="dxa"/>
                </w:tcPr>
                <w:p w14:paraId="5757D469" w14:textId="0BD529D6" w:rsidR="007C6ED3" w:rsidRPr="007B11AA" w:rsidRDefault="007C6ED3" w:rsidP="007C6ED3">
                  <w:pPr>
                    <w:spacing w:line="240" w:lineRule="exact"/>
                    <w:jc w:val="center"/>
                    <w:rPr>
                      <w:rFonts w:eastAsia="SimSun"/>
                      <w:b/>
                      <w:bCs/>
                      <w:color w:val="000000"/>
                      <w:sz w:val="22"/>
                      <w:szCs w:val="22"/>
                    </w:rPr>
                  </w:pPr>
                  <w:r w:rsidRPr="007B11AA">
                    <w:rPr>
                      <w:color w:val="000000"/>
                      <w:sz w:val="22"/>
                      <w:szCs w:val="22"/>
                    </w:rPr>
                    <w:t>61.4 </w:t>
                  </w:r>
                </w:p>
              </w:tc>
              <w:tc>
                <w:tcPr>
                  <w:tcW w:w="1383" w:type="dxa"/>
                </w:tcPr>
                <w:p w14:paraId="5F7C9842" w14:textId="7B547B25" w:rsidR="007C6ED3" w:rsidRPr="007B11AA" w:rsidRDefault="007C6ED3" w:rsidP="007C6ED3">
                  <w:pPr>
                    <w:spacing w:line="240" w:lineRule="exact"/>
                    <w:jc w:val="center"/>
                    <w:rPr>
                      <w:rFonts w:eastAsia="SimSun"/>
                      <w:b/>
                      <w:bCs/>
                      <w:color w:val="000000"/>
                      <w:sz w:val="22"/>
                      <w:szCs w:val="22"/>
                    </w:rPr>
                  </w:pPr>
                  <w:r w:rsidRPr="007B11AA">
                    <w:rPr>
                      <w:color w:val="000000"/>
                      <w:sz w:val="22"/>
                      <w:szCs w:val="22"/>
                    </w:rPr>
                    <w:t>2.75</w:t>
                  </w:r>
                </w:p>
              </w:tc>
              <w:tc>
                <w:tcPr>
                  <w:tcW w:w="1476" w:type="dxa"/>
                </w:tcPr>
                <w:p w14:paraId="49EA0D31" w14:textId="73053206" w:rsidR="007C6ED3" w:rsidRPr="007B11AA" w:rsidRDefault="007C6ED3" w:rsidP="007C6ED3">
                  <w:pPr>
                    <w:spacing w:line="240" w:lineRule="exact"/>
                    <w:jc w:val="center"/>
                    <w:rPr>
                      <w:rFonts w:eastAsia="SimSun"/>
                      <w:b/>
                      <w:bCs/>
                      <w:color w:val="000000"/>
                      <w:sz w:val="22"/>
                      <w:szCs w:val="22"/>
                    </w:rPr>
                  </w:pPr>
                  <w:r w:rsidRPr="007B11AA">
                    <w:rPr>
                      <w:color w:val="000000"/>
                      <w:sz w:val="22"/>
                      <w:szCs w:val="22"/>
                    </w:rPr>
                    <w:t>1.03*10^-4</w:t>
                  </w:r>
                </w:p>
              </w:tc>
            </w:tr>
            <w:tr w:rsidR="007C6ED3" w:rsidRPr="007B11AA" w14:paraId="7D298E60" w14:textId="77777777" w:rsidTr="007C6ED3">
              <w:tc>
                <w:tcPr>
                  <w:tcW w:w="1369" w:type="dxa"/>
                </w:tcPr>
                <w:p w14:paraId="7AC1E8DB" w14:textId="03074734" w:rsidR="007C6ED3" w:rsidRPr="007B11AA" w:rsidRDefault="007C6ED3" w:rsidP="007C6ED3">
                  <w:pPr>
                    <w:spacing w:line="240" w:lineRule="exact"/>
                    <w:jc w:val="center"/>
                    <w:rPr>
                      <w:rFonts w:eastAsia="SimSun"/>
                      <w:b/>
                      <w:bCs/>
                      <w:color w:val="000000"/>
                      <w:sz w:val="22"/>
                      <w:szCs w:val="22"/>
                    </w:rPr>
                  </w:pPr>
                  <w:r w:rsidRPr="007B11AA">
                    <w:rPr>
                      <w:color w:val="000000"/>
                      <w:sz w:val="22"/>
                      <w:szCs w:val="22"/>
                    </w:rPr>
                    <w:t>86.6 </w:t>
                  </w:r>
                </w:p>
              </w:tc>
              <w:tc>
                <w:tcPr>
                  <w:tcW w:w="1383" w:type="dxa"/>
                </w:tcPr>
                <w:p w14:paraId="7C0F0FF1" w14:textId="7515B887" w:rsidR="007C6ED3" w:rsidRPr="007B11AA" w:rsidRDefault="007C6ED3" w:rsidP="007C6ED3">
                  <w:pPr>
                    <w:spacing w:line="240" w:lineRule="exact"/>
                    <w:jc w:val="center"/>
                    <w:rPr>
                      <w:rFonts w:eastAsia="SimSun"/>
                      <w:b/>
                      <w:bCs/>
                      <w:color w:val="000000"/>
                      <w:sz w:val="22"/>
                      <w:szCs w:val="22"/>
                    </w:rPr>
                  </w:pPr>
                  <w:r w:rsidRPr="007B11AA">
                    <w:rPr>
                      <w:color w:val="000000"/>
                      <w:sz w:val="22"/>
                      <w:szCs w:val="22"/>
                    </w:rPr>
                    <w:t>2.25</w:t>
                  </w:r>
                </w:p>
              </w:tc>
              <w:tc>
                <w:tcPr>
                  <w:tcW w:w="1476" w:type="dxa"/>
                </w:tcPr>
                <w:p w14:paraId="68E39074" w14:textId="5D54F6D9" w:rsidR="007C6ED3" w:rsidRPr="007B11AA" w:rsidRDefault="007C6ED3" w:rsidP="007C6ED3">
                  <w:pPr>
                    <w:spacing w:line="240" w:lineRule="exact"/>
                    <w:jc w:val="center"/>
                    <w:rPr>
                      <w:rFonts w:eastAsia="SimSun"/>
                      <w:b/>
                      <w:bCs/>
                      <w:color w:val="000000"/>
                      <w:sz w:val="22"/>
                      <w:szCs w:val="22"/>
                    </w:rPr>
                  </w:pPr>
                  <w:r w:rsidRPr="007B11AA">
                    <w:rPr>
                      <w:color w:val="000000"/>
                      <w:sz w:val="22"/>
                      <w:szCs w:val="22"/>
                    </w:rPr>
                    <w:t>1.08*10^-4</w:t>
                  </w:r>
                </w:p>
              </w:tc>
            </w:tr>
            <w:tr w:rsidR="005A73FF" w:rsidRPr="007B11AA" w14:paraId="3C195335" w14:textId="77777777" w:rsidTr="007C6ED3">
              <w:tc>
                <w:tcPr>
                  <w:tcW w:w="1369" w:type="dxa"/>
                </w:tcPr>
                <w:p w14:paraId="3E47E9B8" w14:textId="27483437" w:rsidR="005A73FF" w:rsidRPr="007B11AA" w:rsidRDefault="005A73FF" w:rsidP="005A73FF">
                  <w:pPr>
                    <w:spacing w:line="240" w:lineRule="exact"/>
                    <w:jc w:val="center"/>
                    <w:rPr>
                      <w:rFonts w:eastAsia="SimSun"/>
                      <w:b/>
                      <w:bCs/>
                      <w:color w:val="000000"/>
                      <w:sz w:val="22"/>
                      <w:szCs w:val="22"/>
                    </w:rPr>
                  </w:pPr>
                  <w:r w:rsidRPr="007B11AA">
                    <w:rPr>
                      <w:color w:val="000000"/>
                      <w:sz w:val="22"/>
                      <w:szCs w:val="22"/>
                    </w:rPr>
                    <w:t>117.6 </w:t>
                  </w:r>
                </w:p>
              </w:tc>
              <w:tc>
                <w:tcPr>
                  <w:tcW w:w="1383" w:type="dxa"/>
                </w:tcPr>
                <w:p w14:paraId="67DE0099" w14:textId="6ACE4566" w:rsidR="005A73FF" w:rsidRPr="007B11AA" w:rsidRDefault="005A73FF" w:rsidP="005A73FF">
                  <w:pPr>
                    <w:spacing w:line="240" w:lineRule="exact"/>
                    <w:jc w:val="center"/>
                    <w:rPr>
                      <w:rFonts w:eastAsia="SimSun"/>
                      <w:b/>
                      <w:bCs/>
                      <w:color w:val="000000"/>
                      <w:sz w:val="22"/>
                      <w:szCs w:val="22"/>
                    </w:rPr>
                  </w:pPr>
                  <w:r w:rsidRPr="007B11AA">
                    <w:rPr>
                      <w:color w:val="000000"/>
                      <w:sz w:val="22"/>
                      <w:szCs w:val="22"/>
                    </w:rPr>
                    <w:t>1.75</w:t>
                  </w:r>
                </w:p>
              </w:tc>
              <w:tc>
                <w:tcPr>
                  <w:tcW w:w="1476" w:type="dxa"/>
                </w:tcPr>
                <w:p w14:paraId="4AC9D5BB" w14:textId="0649413C" w:rsidR="005A73FF" w:rsidRPr="007B11AA" w:rsidRDefault="005A73FF" w:rsidP="005A73FF">
                  <w:pPr>
                    <w:spacing w:line="240" w:lineRule="exact"/>
                    <w:jc w:val="center"/>
                    <w:rPr>
                      <w:rFonts w:eastAsia="SimSun"/>
                      <w:b/>
                      <w:bCs/>
                      <w:color w:val="000000"/>
                      <w:sz w:val="22"/>
                      <w:szCs w:val="22"/>
                    </w:rPr>
                  </w:pPr>
                  <w:r w:rsidRPr="007B11AA">
                    <w:rPr>
                      <w:color w:val="000000"/>
                      <w:sz w:val="22"/>
                      <w:szCs w:val="22"/>
                    </w:rPr>
                    <w:t>1.12*10^-4</w:t>
                  </w:r>
                </w:p>
              </w:tc>
            </w:tr>
            <w:tr w:rsidR="005A73FF" w:rsidRPr="007B11AA" w14:paraId="4450CF1F" w14:textId="77777777" w:rsidTr="007C6ED3">
              <w:tc>
                <w:tcPr>
                  <w:tcW w:w="1369" w:type="dxa"/>
                </w:tcPr>
                <w:p w14:paraId="3299DDCA" w14:textId="013011BC" w:rsidR="005A73FF" w:rsidRPr="007B11AA" w:rsidRDefault="005A73FF" w:rsidP="005A73FF">
                  <w:pPr>
                    <w:spacing w:line="240" w:lineRule="exact"/>
                    <w:jc w:val="center"/>
                    <w:rPr>
                      <w:rFonts w:eastAsia="SimSun"/>
                      <w:b/>
                      <w:bCs/>
                      <w:color w:val="000000"/>
                      <w:sz w:val="22"/>
                      <w:szCs w:val="22"/>
                    </w:rPr>
                  </w:pPr>
                  <w:r w:rsidRPr="007B11AA">
                    <w:rPr>
                      <w:color w:val="000000"/>
                      <w:sz w:val="22"/>
                      <w:szCs w:val="22"/>
                    </w:rPr>
                    <w:t>159.2 </w:t>
                  </w:r>
                </w:p>
              </w:tc>
              <w:tc>
                <w:tcPr>
                  <w:tcW w:w="1383" w:type="dxa"/>
                </w:tcPr>
                <w:p w14:paraId="53DE5770" w14:textId="55021530" w:rsidR="005A73FF" w:rsidRPr="007B11AA" w:rsidRDefault="005A73FF" w:rsidP="005A73FF">
                  <w:pPr>
                    <w:spacing w:line="240" w:lineRule="exact"/>
                    <w:jc w:val="center"/>
                    <w:rPr>
                      <w:rFonts w:eastAsia="SimSun"/>
                      <w:b/>
                      <w:bCs/>
                      <w:color w:val="000000"/>
                      <w:sz w:val="22"/>
                      <w:szCs w:val="22"/>
                    </w:rPr>
                  </w:pPr>
                  <w:r w:rsidRPr="007B11AA">
                    <w:rPr>
                      <w:color w:val="000000"/>
                      <w:sz w:val="22"/>
                      <w:szCs w:val="22"/>
                    </w:rPr>
                    <w:t>1.25</w:t>
                  </w:r>
                </w:p>
              </w:tc>
              <w:tc>
                <w:tcPr>
                  <w:tcW w:w="1476" w:type="dxa"/>
                </w:tcPr>
                <w:p w14:paraId="13CD415A" w14:textId="4BF3C347" w:rsidR="005A73FF" w:rsidRPr="007B11AA" w:rsidRDefault="005A73FF" w:rsidP="005A73FF">
                  <w:pPr>
                    <w:spacing w:line="240" w:lineRule="exact"/>
                    <w:jc w:val="center"/>
                    <w:rPr>
                      <w:rFonts w:eastAsia="SimSun"/>
                      <w:b/>
                      <w:bCs/>
                      <w:color w:val="000000"/>
                      <w:sz w:val="22"/>
                      <w:szCs w:val="22"/>
                    </w:rPr>
                  </w:pPr>
                  <w:r w:rsidRPr="007B11AA">
                    <w:rPr>
                      <w:color w:val="000000"/>
                      <w:sz w:val="22"/>
                      <w:szCs w:val="22"/>
                    </w:rPr>
                    <w:t>1.15*10^-4</w:t>
                  </w:r>
                </w:p>
              </w:tc>
            </w:tr>
            <w:tr w:rsidR="005A73FF" w:rsidRPr="007B11AA" w14:paraId="70B14315" w14:textId="77777777" w:rsidTr="007C6ED3">
              <w:tc>
                <w:tcPr>
                  <w:tcW w:w="1369" w:type="dxa"/>
                </w:tcPr>
                <w:p w14:paraId="6B269F4B" w14:textId="1C533084" w:rsidR="005A73FF" w:rsidRPr="007B11AA" w:rsidRDefault="005A73FF" w:rsidP="005A73FF">
                  <w:pPr>
                    <w:spacing w:line="240" w:lineRule="exact"/>
                    <w:jc w:val="center"/>
                    <w:rPr>
                      <w:rFonts w:eastAsia="SimSun"/>
                      <w:b/>
                      <w:bCs/>
                      <w:color w:val="000000"/>
                      <w:sz w:val="22"/>
                      <w:szCs w:val="22"/>
                    </w:rPr>
                  </w:pPr>
                  <w:r w:rsidRPr="007B11AA">
                    <w:rPr>
                      <w:color w:val="000000"/>
                      <w:sz w:val="22"/>
                      <w:szCs w:val="22"/>
                    </w:rPr>
                    <w:t>225.8 </w:t>
                  </w:r>
                </w:p>
              </w:tc>
              <w:tc>
                <w:tcPr>
                  <w:tcW w:w="1383" w:type="dxa"/>
                </w:tcPr>
                <w:p w14:paraId="43B9E194" w14:textId="33B1929E" w:rsidR="005A73FF" w:rsidRPr="007B11AA" w:rsidRDefault="005A73FF" w:rsidP="005A73FF">
                  <w:pPr>
                    <w:spacing w:line="240" w:lineRule="exact"/>
                    <w:jc w:val="center"/>
                    <w:rPr>
                      <w:rFonts w:eastAsia="SimSun"/>
                      <w:b/>
                      <w:bCs/>
                      <w:color w:val="000000"/>
                      <w:sz w:val="22"/>
                      <w:szCs w:val="22"/>
                    </w:rPr>
                  </w:pPr>
                  <w:r w:rsidRPr="007B11AA">
                    <w:rPr>
                      <w:color w:val="000000"/>
                      <w:sz w:val="22"/>
                      <w:szCs w:val="22"/>
                    </w:rPr>
                    <w:t>.75</w:t>
                  </w:r>
                </w:p>
              </w:tc>
              <w:tc>
                <w:tcPr>
                  <w:tcW w:w="1476" w:type="dxa"/>
                </w:tcPr>
                <w:p w14:paraId="4D0FC2CE" w14:textId="3E528DCB" w:rsidR="005A73FF" w:rsidRPr="007B11AA" w:rsidRDefault="005A73FF" w:rsidP="005A73FF">
                  <w:pPr>
                    <w:spacing w:line="240" w:lineRule="exact"/>
                    <w:jc w:val="center"/>
                    <w:rPr>
                      <w:rFonts w:eastAsia="SimSun"/>
                      <w:b/>
                      <w:bCs/>
                      <w:color w:val="000000"/>
                      <w:sz w:val="22"/>
                      <w:szCs w:val="22"/>
                    </w:rPr>
                  </w:pPr>
                  <w:r w:rsidRPr="007B11AA">
                    <w:rPr>
                      <w:color w:val="000000"/>
                      <w:sz w:val="22"/>
                      <w:szCs w:val="22"/>
                    </w:rPr>
                    <w:t>1.19*10^-4</w:t>
                  </w:r>
                </w:p>
              </w:tc>
            </w:tr>
            <w:tr w:rsidR="005A73FF" w:rsidRPr="007B11AA" w14:paraId="6A60F0A2" w14:textId="77777777" w:rsidTr="007C6ED3">
              <w:tc>
                <w:tcPr>
                  <w:tcW w:w="1369" w:type="dxa"/>
                </w:tcPr>
                <w:p w14:paraId="5B676C32" w14:textId="69660E62" w:rsidR="005A73FF" w:rsidRPr="007B11AA" w:rsidRDefault="005A73FF" w:rsidP="005A73FF">
                  <w:pPr>
                    <w:spacing w:line="240" w:lineRule="exact"/>
                    <w:jc w:val="center"/>
                    <w:rPr>
                      <w:rFonts w:eastAsia="SimSun"/>
                      <w:b/>
                      <w:bCs/>
                      <w:color w:val="000000"/>
                      <w:sz w:val="22"/>
                      <w:szCs w:val="22"/>
                    </w:rPr>
                  </w:pPr>
                  <w:r w:rsidRPr="007B11AA">
                    <w:rPr>
                      <w:color w:val="000000"/>
                      <w:sz w:val="22"/>
                      <w:szCs w:val="22"/>
                    </w:rPr>
                    <w:t xml:space="preserve">425.0 </w:t>
                  </w:r>
                </w:p>
              </w:tc>
              <w:tc>
                <w:tcPr>
                  <w:tcW w:w="1383" w:type="dxa"/>
                </w:tcPr>
                <w:p w14:paraId="29AEA5D6" w14:textId="5DF69453" w:rsidR="005A73FF" w:rsidRPr="007B11AA" w:rsidRDefault="005A73FF" w:rsidP="005A73FF">
                  <w:pPr>
                    <w:spacing w:line="240" w:lineRule="exact"/>
                    <w:jc w:val="center"/>
                    <w:rPr>
                      <w:rFonts w:eastAsia="SimSun"/>
                      <w:b/>
                      <w:bCs/>
                      <w:color w:val="000000"/>
                      <w:sz w:val="22"/>
                      <w:szCs w:val="22"/>
                    </w:rPr>
                  </w:pPr>
                  <w:r w:rsidRPr="007B11AA">
                    <w:rPr>
                      <w:color w:val="000000"/>
                      <w:sz w:val="22"/>
                      <w:szCs w:val="22"/>
                    </w:rPr>
                    <w:t>0.1</w:t>
                  </w:r>
                </w:p>
              </w:tc>
              <w:tc>
                <w:tcPr>
                  <w:tcW w:w="1476" w:type="dxa"/>
                </w:tcPr>
                <w:p w14:paraId="2C1CDD42" w14:textId="57A51D33" w:rsidR="005A73FF" w:rsidRPr="007B11AA" w:rsidRDefault="005A73FF" w:rsidP="005A73FF">
                  <w:pPr>
                    <w:spacing w:line="240" w:lineRule="exact"/>
                    <w:jc w:val="center"/>
                    <w:rPr>
                      <w:rFonts w:eastAsia="SimSun"/>
                      <w:b/>
                      <w:bCs/>
                      <w:color w:val="000000"/>
                      <w:sz w:val="22"/>
                      <w:szCs w:val="22"/>
                    </w:rPr>
                  </w:pPr>
                  <w:r w:rsidRPr="007B11AA">
                    <w:rPr>
                      <w:color w:val="000000"/>
                      <w:sz w:val="22"/>
                      <w:szCs w:val="22"/>
                    </w:rPr>
                    <w:t>1.09*10^-4</w:t>
                  </w:r>
                </w:p>
              </w:tc>
            </w:tr>
          </w:tbl>
          <w:p w14:paraId="1A773B49" w14:textId="77777777" w:rsidR="00236633" w:rsidRPr="007B11AA" w:rsidRDefault="00236633">
            <w:pPr>
              <w:spacing w:line="240" w:lineRule="exact"/>
              <w:jc w:val="center"/>
              <w:rPr>
                <w:rFonts w:eastAsia="SimSun"/>
                <w:b/>
                <w:bCs/>
                <w:color w:val="000000"/>
                <w:sz w:val="22"/>
                <w:szCs w:val="22"/>
              </w:rPr>
            </w:pPr>
          </w:p>
        </w:tc>
      </w:tr>
    </w:tbl>
    <w:p w14:paraId="63776F09" w14:textId="77777777" w:rsidR="00236633" w:rsidRDefault="00236633" w:rsidP="00A13EDD">
      <w:pPr>
        <w:spacing w:line="240" w:lineRule="exact"/>
        <w:jc w:val="both"/>
        <w:rPr>
          <w:rFonts w:eastAsia="SimSun"/>
          <w:sz w:val="22"/>
          <w:szCs w:val="22"/>
          <w:lang w:eastAsia="zh-CN"/>
        </w:rPr>
      </w:pPr>
    </w:p>
    <w:p w14:paraId="1D2D4FBA" w14:textId="6252B8D8" w:rsidR="003C7A04" w:rsidRPr="003C7A04" w:rsidRDefault="00A621D4" w:rsidP="001874D9">
      <w:pPr>
        <w:pStyle w:val="ListParagraph"/>
        <w:numPr>
          <w:ilvl w:val="0"/>
          <w:numId w:val="6"/>
        </w:numPr>
        <w:spacing w:line="240" w:lineRule="exact"/>
        <w:jc w:val="both"/>
        <w:rPr>
          <w:rFonts w:eastAsia="SimSun"/>
          <w:sz w:val="22"/>
          <w:szCs w:val="22"/>
          <w:lang w:eastAsia="zh-CN"/>
        </w:rPr>
      </w:pPr>
      <w:r w:rsidRPr="00576115">
        <w:rPr>
          <w:rFonts w:eastAsia="SimSun"/>
          <w:sz w:val="22"/>
          <w:szCs w:val="22"/>
          <w:lang w:eastAsia="zh-CN"/>
        </w:rPr>
        <w:t>T</w:t>
      </w:r>
      <w:r w:rsidR="00081DB4" w:rsidRPr="00576115">
        <w:rPr>
          <w:rFonts w:eastAsia="SimSun"/>
          <w:sz w:val="22"/>
          <w:szCs w:val="22"/>
          <w:lang w:eastAsia="zh-CN"/>
        </w:rPr>
        <w:t>he theoretical</w:t>
      </w:r>
      <w:r w:rsidR="004B6608" w:rsidRPr="00576115">
        <w:rPr>
          <w:rFonts w:eastAsia="SimSun"/>
          <w:sz w:val="22"/>
          <w:szCs w:val="22"/>
          <w:lang w:eastAsia="zh-CN"/>
        </w:rPr>
        <w:t xml:space="preserve"> equation </w:t>
      </w:r>
      <w:r w:rsidR="009C6EB9" w:rsidRPr="00576115">
        <w:rPr>
          <w:rFonts w:eastAsia="SimSun"/>
          <w:sz w:val="22"/>
          <w:szCs w:val="22"/>
          <w:lang w:eastAsia="zh-CN"/>
        </w:rPr>
        <w:t>for the single-stage circuit</w:t>
      </w:r>
      <w:r w:rsidR="00081DB4" w:rsidRPr="00576115">
        <w:rPr>
          <w:rFonts w:eastAsia="SimSun"/>
          <w:sz w:val="22"/>
          <w:szCs w:val="22"/>
          <w:lang w:eastAsia="zh-CN"/>
        </w:rPr>
        <w:t xml:space="preserve"> τ </w:t>
      </w:r>
      <w:r w:rsidR="00957418" w:rsidRPr="00576115">
        <w:rPr>
          <w:rFonts w:eastAsia="SimSun"/>
          <w:sz w:val="22"/>
          <w:szCs w:val="22"/>
          <w:lang w:eastAsia="zh-CN"/>
        </w:rPr>
        <w:t xml:space="preserve">= RC </w:t>
      </w:r>
      <w:r w:rsidR="008E372E" w:rsidRPr="00576115">
        <w:rPr>
          <w:rFonts w:eastAsia="SimSun"/>
          <w:sz w:val="22"/>
          <w:szCs w:val="22"/>
          <w:lang w:eastAsia="zh-CN"/>
        </w:rPr>
        <w:t>yielded</w:t>
      </w:r>
      <w:r w:rsidR="00081DB4" w:rsidRPr="00576115">
        <w:rPr>
          <w:rFonts w:eastAsia="SimSun"/>
          <w:sz w:val="22"/>
          <w:szCs w:val="22"/>
          <w:lang w:eastAsia="zh-CN"/>
        </w:rPr>
        <w:t xml:space="preserve"> 0.</w:t>
      </w:r>
      <w:r w:rsidR="004C4681">
        <w:rPr>
          <w:rFonts w:eastAsia="SimSun"/>
          <w:sz w:val="22"/>
          <w:szCs w:val="22"/>
          <w:lang w:eastAsia="zh-CN"/>
        </w:rPr>
        <w:t>000</w:t>
      </w:r>
      <w:r w:rsidR="00081DB4" w:rsidRPr="00533C85">
        <w:rPr>
          <w:rFonts w:eastAsia="SimSun"/>
          <w:sz w:val="22"/>
          <w:szCs w:val="22"/>
          <w:lang w:eastAsia="zh-CN"/>
        </w:rPr>
        <w:t>1</w:t>
      </w:r>
      <w:r w:rsidR="001874D9">
        <w:rPr>
          <w:rFonts w:eastAsia="SimSun"/>
          <w:sz w:val="22"/>
          <w:szCs w:val="22"/>
          <w:lang w:eastAsia="zh-CN"/>
        </w:rPr>
        <w:t xml:space="preserve">s. The </w:t>
      </w:r>
      <w:r w:rsidR="003C7A04" w:rsidRPr="00576115">
        <w:rPr>
          <w:rFonts w:eastAsia="SimSun"/>
          <w:sz w:val="22"/>
          <w:szCs w:val="22"/>
          <w:lang w:eastAsia="zh-CN"/>
        </w:rPr>
        <w:t xml:space="preserve">time </w:t>
      </w:r>
      <w:r w:rsidR="00055CEA" w:rsidRPr="00576115">
        <w:rPr>
          <w:rFonts w:eastAsia="SimSun"/>
          <w:sz w:val="22"/>
          <w:szCs w:val="22"/>
          <w:lang w:eastAsia="zh-CN"/>
        </w:rPr>
        <w:t>was</w:t>
      </w:r>
      <w:r w:rsidR="003C7A04" w:rsidRPr="00576115">
        <w:rPr>
          <w:rFonts w:eastAsia="SimSun"/>
          <w:sz w:val="22"/>
          <w:szCs w:val="22"/>
          <w:lang w:eastAsia="zh-CN"/>
        </w:rPr>
        <w:t xml:space="preserve"> slightly off. This </w:t>
      </w:r>
      <w:r w:rsidR="00081DB4" w:rsidRPr="00576115">
        <w:rPr>
          <w:rFonts w:eastAsia="SimSun"/>
          <w:sz w:val="22"/>
          <w:szCs w:val="22"/>
          <w:lang w:eastAsia="zh-CN"/>
        </w:rPr>
        <w:t xml:space="preserve">can be contributed to how time values were </w:t>
      </w:r>
      <w:r w:rsidR="0053277E">
        <w:rPr>
          <w:rFonts w:eastAsia="SimSun"/>
          <w:sz w:val="22"/>
          <w:szCs w:val="22"/>
          <w:lang w:eastAsia="zh-CN"/>
        </w:rPr>
        <w:t>estimated</w:t>
      </w:r>
      <w:r w:rsidR="00081DB4" w:rsidRPr="00576115">
        <w:rPr>
          <w:rFonts w:eastAsia="SimSun"/>
          <w:sz w:val="22"/>
          <w:szCs w:val="22"/>
          <w:lang w:eastAsia="zh-CN"/>
        </w:rPr>
        <w:t xml:space="preserve"> by moving the X cursor until it intersected with the Y which was placed at the voltage</w:t>
      </w:r>
      <w:r w:rsidR="00576115">
        <w:rPr>
          <w:rFonts w:eastAsia="SimSun"/>
          <w:sz w:val="22"/>
          <w:szCs w:val="22"/>
          <w:lang w:eastAsia="zh-CN"/>
        </w:rPr>
        <w:t xml:space="preserve">.  </w:t>
      </w:r>
    </w:p>
    <w:p w14:paraId="33071D99" w14:textId="77777777" w:rsidR="001874D9" w:rsidRPr="001874D9" w:rsidRDefault="001874D9" w:rsidP="001874D9">
      <w:pPr>
        <w:pStyle w:val="ListParagraph"/>
        <w:spacing w:line="240" w:lineRule="exact"/>
        <w:ind w:left="540"/>
        <w:jc w:val="both"/>
        <w:rPr>
          <w:rFonts w:eastAsia="SimSun"/>
          <w:sz w:val="22"/>
          <w:szCs w:val="22"/>
          <w:lang w:eastAsia="zh-CN"/>
        </w:rPr>
      </w:pPr>
    </w:p>
    <w:p w14:paraId="34A0FA79" w14:textId="540B8474" w:rsidR="00AB545C" w:rsidRDefault="00677E35" w:rsidP="006758BE">
      <w:pPr>
        <w:spacing w:line="240" w:lineRule="exact"/>
        <w:ind w:firstLine="180"/>
        <w:jc w:val="both"/>
        <w:rPr>
          <w:rFonts w:eastAsia="SimSun"/>
          <w:sz w:val="22"/>
          <w:szCs w:val="22"/>
          <w:lang w:eastAsia="zh-CN"/>
        </w:rPr>
      </w:pPr>
      <w:r>
        <w:rPr>
          <w:rFonts w:eastAsia="SimSun"/>
          <w:sz w:val="22"/>
          <w:szCs w:val="22"/>
          <w:lang w:eastAsia="zh-CN"/>
        </w:rPr>
        <w:t>The last st</w:t>
      </w:r>
      <w:r w:rsidR="007565B8">
        <w:rPr>
          <w:rFonts w:eastAsia="SimSun"/>
          <w:sz w:val="22"/>
          <w:szCs w:val="22"/>
          <w:lang w:eastAsia="zh-CN"/>
        </w:rPr>
        <w:t xml:space="preserve">ep of this part involved constructing a two-stage and three-stage RC circuit which can be found </w:t>
      </w:r>
      <w:r w:rsidR="00727047">
        <w:rPr>
          <w:rFonts w:eastAsia="SimSun"/>
          <w:sz w:val="22"/>
          <w:szCs w:val="22"/>
          <w:lang w:eastAsia="zh-CN"/>
        </w:rPr>
        <w:t xml:space="preserve">in </w:t>
      </w:r>
      <w:r w:rsidR="001B5117">
        <w:rPr>
          <w:rFonts w:eastAsia="SimSun"/>
          <w:sz w:val="22"/>
          <w:szCs w:val="22"/>
          <w:lang w:eastAsia="zh-CN"/>
        </w:rPr>
        <w:fldChar w:fldCharType="begin"/>
      </w:r>
      <w:r w:rsidR="001B5117">
        <w:rPr>
          <w:rFonts w:eastAsia="SimSun"/>
          <w:sz w:val="22"/>
          <w:szCs w:val="22"/>
          <w:lang w:eastAsia="zh-CN"/>
        </w:rPr>
        <w:instrText xml:space="preserve"> REF _Ref163985800 \h </w:instrText>
      </w:r>
      <w:r w:rsidR="001B5117">
        <w:rPr>
          <w:rFonts w:eastAsia="SimSun"/>
          <w:sz w:val="22"/>
          <w:szCs w:val="22"/>
          <w:lang w:eastAsia="zh-CN"/>
        </w:rPr>
      </w:r>
      <w:r w:rsidR="001B5117">
        <w:rPr>
          <w:rFonts w:eastAsia="SimSun"/>
          <w:sz w:val="22"/>
          <w:szCs w:val="22"/>
          <w:lang w:eastAsia="zh-CN"/>
        </w:rPr>
        <w:fldChar w:fldCharType="separate"/>
      </w:r>
      <w:r w:rsidR="00DC23E7">
        <w:t xml:space="preserve">Figure </w:t>
      </w:r>
      <w:r w:rsidR="00DC23E7">
        <w:rPr>
          <w:noProof/>
        </w:rPr>
        <w:t>4</w:t>
      </w:r>
      <w:r w:rsidR="001B5117">
        <w:rPr>
          <w:rFonts w:eastAsia="SimSun"/>
          <w:sz w:val="22"/>
          <w:szCs w:val="22"/>
          <w:lang w:eastAsia="zh-CN"/>
        </w:rPr>
        <w:fldChar w:fldCharType="end"/>
      </w:r>
      <w:r w:rsidR="001B5117">
        <w:rPr>
          <w:rFonts w:eastAsia="SimSun"/>
          <w:sz w:val="22"/>
          <w:szCs w:val="22"/>
          <w:lang w:eastAsia="zh-CN"/>
        </w:rPr>
        <w:t xml:space="preserve"> and </w:t>
      </w:r>
      <w:r w:rsidR="001B5117">
        <w:rPr>
          <w:rFonts w:eastAsia="SimSun"/>
          <w:sz w:val="22"/>
          <w:szCs w:val="22"/>
          <w:lang w:eastAsia="zh-CN"/>
        </w:rPr>
        <w:fldChar w:fldCharType="begin"/>
      </w:r>
      <w:r w:rsidR="001B5117">
        <w:rPr>
          <w:rFonts w:eastAsia="SimSun"/>
          <w:sz w:val="22"/>
          <w:szCs w:val="22"/>
          <w:lang w:eastAsia="zh-CN"/>
        </w:rPr>
        <w:instrText xml:space="preserve"> REF _Ref163985805 \h </w:instrText>
      </w:r>
      <w:r w:rsidR="001B5117">
        <w:rPr>
          <w:rFonts w:eastAsia="SimSun"/>
          <w:sz w:val="22"/>
          <w:szCs w:val="22"/>
          <w:lang w:eastAsia="zh-CN"/>
        </w:rPr>
      </w:r>
      <w:r w:rsidR="001B5117">
        <w:rPr>
          <w:rFonts w:eastAsia="SimSun"/>
          <w:sz w:val="22"/>
          <w:szCs w:val="22"/>
          <w:lang w:eastAsia="zh-CN"/>
        </w:rPr>
        <w:fldChar w:fldCharType="separate"/>
      </w:r>
      <w:r w:rsidR="00DC23E7">
        <w:t xml:space="preserve">Figure </w:t>
      </w:r>
      <w:r w:rsidR="00DC23E7">
        <w:rPr>
          <w:noProof/>
        </w:rPr>
        <w:t>5</w:t>
      </w:r>
      <w:r w:rsidR="001B5117">
        <w:rPr>
          <w:rFonts w:eastAsia="SimSun"/>
          <w:sz w:val="22"/>
          <w:szCs w:val="22"/>
          <w:lang w:eastAsia="zh-CN"/>
        </w:rPr>
        <w:fldChar w:fldCharType="end"/>
      </w:r>
      <w:r w:rsidR="00727047">
        <w:rPr>
          <w:rFonts w:eastAsia="SimSun"/>
          <w:sz w:val="22"/>
          <w:szCs w:val="22"/>
          <w:lang w:eastAsia="zh-CN"/>
        </w:rPr>
        <w:t xml:space="preserve">. The same </w:t>
      </w:r>
      <w:r w:rsidR="007559B4">
        <w:rPr>
          <w:rFonts w:eastAsia="SimSun"/>
          <w:sz w:val="22"/>
          <w:szCs w:val="22"/>
          <w:lang w:eastAsia="zh-CN"/>
        </w:rPr>
        <w:t>10k</w:t>
      </w:r>
      <w:r w:rsidR="007559B4" w:rsidRPr="007559B4">
        <w:rPr>
          <w:rFonts w:eastAsia="SimSun"/>
          <w:sz w:val="22"/>
          <w:szCs w:val="22"/>
          <w:lang w:eastAsia="zh-CN"/>
        </w:rPr>
        <w:t>Ω</w:t>
      </w:r>
      <w:r w:rsidR="007559B4">
        <w:rPr>
          <w:rFonts w:eastAsia="SimSun"/>
          <w:sz w:val="22"/>
          <w:szCs w:val="22"/>
          <w:lang w:eastAsia="zh-CN"/>
        </w:rPr>
        <w:t xml:space="preserve"> resistor and </w:t>
      </w:r>
      <w:r w:rsidR="00937BAA">
        <w:rPr>
          <w:rFonts w:eastAsia="SimSun"/>
          <w:sz w:val="22"/>
          <w:szCs w:val="22"/>
          <w:lang w:eastAsia="zh-CN"/>
        </w:rPr>
        <w:t>0.01</w:t>
      </w:r>
      <w:r w:rsidR="00727047">
        <w:rPr>
          <w:rFonts w:eastAsia="SimSun"/>
          <w:sz w:val="22"/>
          <w:szCs w:val="22"/>
          <w:lang w:eastAsia="zh-CN"/>
        </w:rPr>
        <w:t xml:space="preserve"> </w:t>
      </w:r>
      <w:proofErr w:type="spellStart"/>
      <w:r w:rsidR="00937BAA" w:rsidRPr="007B11AA">
        <w:rPr>
          <w:color w:val="000000"/>
          <w:sz w:val="22"/>
          <w:szCs w:val="22"/>
        </w:rPr>
        <w:t>u</w:t>
      </w:r>
      <w:r w:rsidR="00937BAA">
        <w:rPr>
          <w:color w:val="000000"/>
          <w:sz w:val="22"/>
          <w:szCs w:val="22"/>
        </w:rPr>
        <w:t>F</w:t>
      </w:r>
      <w:proofErr w:type="spellEnd"/>
      <w:r w:rsidR="00937BAA">
        <w:rPr>
          <w:color w:val="000000"/>
          <w:sz w:val="22"/>
          <w:szCs w:val="22"/>
        </w:rPr>
        <w:t xml:space="preserve"> capacitors were used to create the circuits.</w:t>
      </w:r>
    </w:p>
    <w:tbl>
      <w:tblPr>
        <w:tblStyle w:val="TableGrid"/>
        <w:tblW w:w="0" w:type="auto"/>
        <w:tblLook w:val="04A0" w:firstRow="1" w:lastRow="0" w:firstColumn="1" w:lastColumn="0" w:noHBand="0" w:noVBand="1"/>
      </w:tblPr>
      <w:tblGrid>
        <w:gridCol w:w="4454"/>
      </w:tblGrid>
      <w:tr w:rsidR="001B5117" w14:paraId="738376BC" w14:textId="77777777">
        <w:tc>
          <w:tcPr>
            <w:tcW w:w="4454" w:type="dxa"/>
          </w:tcPr>
          <w:p w14:paraId="6F282E41" w14:textId="2CA19D84" w:rsidR="001B5117" w:rsidRPr="001F135E" w:rsidRDefault="00366A10" w:rsidP="001F135E">
            <w:pPr>
              <w:pStyle w:val="NormalWeb"/>
            </w:pPr>
            <w:r>
              <w:rPr>
                <w:noProof/>
              </w:rPr>
              <w:drawing>
                <wp:inline distT="0" distB="0" distL="0" distR="0" wp14:anchorId="4A615484" wp14:editId="5FBBB64F">
                  <wp:extent cx="2657475" cy="1018801"/>
                  <wp:effectExtent l="0" t="0" r="0" b="0"/>
                  <wp:docPr id="158183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4823" cy="1025452"/>
                          </a:xfrm>
                          <a:prstGeom prst="rect">
                            <a:avLst/>
                          </a:prstGeom>
                          <a:noFill/>
                          <a:ln>
                            <a:noFill/>
                          </a:ln>
                        </pic:spPr>
                      </pic:pic>
                    </a:graphicData>
                  </a:graphic>
                </wp:inline>
              </w:drawing>
            </w:r>
          </w:p>
        </w:tc>
      </w:tr>
      <w:tr w:rsidR="001B5117" w14:paraId="5F3AAA86" w14:textId="77777777">
        <w:tc>
          <w:tcPr>
            <w:tcW w:w="4454" w:type="dxa"/>
          </w:tcPr>
          <w:p w14:paraId="156F05B5" w14:textId="36CF45F3" w:rsidR="001B5117" w:rsidRDefault="001B5117">
            <w:pPr>
              <w:spacing w:line="240" w:lineRule="exact"/>
              <w:jc w:val="both"/>
              <w:rPr>
                <w:rFonts w:eastAsia="SimSun"/>
                <w:sz w:val="22"/>
                <w:szCs w:val="22"/>
                <w:lang w:eastAsia="zh-CN"/>
              </w:rPr>
            </w:pPr>
            <w:bookmarkStart w:id="8" w:name="_Ref163985800"/>
            <w:r>
              <w:t xml:space="preserve">Figure </w:t>
            </w:r>
            <w:r>
              <w:fldChar w:fldCharType="begin"/>
            </w:r>
            <w:r>
              <w:instrText xml:space="preserve"> SEQ Figure \* ARABIC </w:instrText>
            </w:r>
            <w:r>
              <w:fldChar w:fldCharType="separate"/>
            </w:r>
            <w:r w:rsidR="00DC23E7">
              <w:rPr>
                <w:noProof/>
              </w:rPr>
              <w:t>4</w:t>
            </w:r>
            <w:r>
              <w:fldChar w:fldCharType="end"/>
            </w:r>
            <w:bookmarkEnd w:id="8"/>
            <w:r>
              <w:t xml:space="preserve">. </w:t>
            </w:r>
            <w:r w:rsidR="001F135E">
              <w:rPr>
                <w:i/>
                <w:iCs/>
              </w:rPr>
              <w:t>Two-stage RC circuit</w:t>
            </w:r>
          </w:p>
        </w:tc>
      </w:tr>
    </w:tbl>
    <w:p w14:paraId="50EECADC" w14:textId="77777777" w:rsidR="001B5117" w:rsidRDefault="001B5117" w:rsidP="006758BE">
      <w:pPr>
        <w:spacing w:line="240" w:lineRule="exact"/>
        <w:ind w:firstLine="180"/>
        <w:jc w:val="both"/>
        <w:rPr>
          <w:rFonts w:eastAsia="SimSun"/>
          <w:sz w:val="22"/>
          <w:szCs w:val="22"/>
          <w:lang w:eastAsia="zh-CN"/>
        </w:rPr>
      </w:pPr>
    </w:p>
    <w:tbl>
      <w:tblPr>
        <w:tblStyle w:val="TableGrid"/>
        <w:tblW w:w="0" w:type="auto"/>
        <w:tblLook w:val="04A0" w:firstRow="1" w:lastRow="0" w:firstColumn="1" w:lastColumn="0" w:noHBand="0" w:noVBand="1"/>
      </w:tblPr>
      <w:tblGrid>
        <w:gridCol w:w="4454"/>
      </w:tblGrid>
      <w:tr w:rsidR="001B5117" w14:paraId="3429E7BC" w14:textId="77777777">
        <w:tc>
          <w:tcPr>
            <w:tcW w:w="4454" w:type="dxa"/>
          </w:tcPr>
          <w:p w14:paraId="2E029564" w14:textId="79BA9F12" w:rsidR="001B5117" w:rsidRPr="001F135E" w:rsidRDefault="001F135E" w:rsidP="001F135E">
            <w:pPr>
              <w:pStyle w:val="NormalWeb"/>
            </w:pPr>
            <w:r w:rsidRPr="001F135E">
              <w:rPr>
                <w:noProof/>
              </w:rPr>
              <w:drawing>
                <wp:inline distT="0" distB="0" distL="0" distR="0" wp14:anchorId="545A0868" wp14:editId="5C621135">
                  <wp:extent cx="2609727" cy="841846"/>
                  <wp:effectExtent l="0" t="0" r="635" b="0"/>
                  <wp:docPr id="18657134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9727" cy="841846"/>
                          </a:xfrm>
                          <a:prstGeom prst="rect">
                            <a:avLst/>
                          </a:prstGeom>
                          <a:noFill/>
                          <a:ln>
                            <a:noFill/>
                          </a:ln>
                        </pic:spPr>
                      </pic:pic>
                    </a:graphicData>
                  </a:graphic>
                </wp:inline>
              </w:drawing>
            </w:r>
          </w:p>
        </w:tc>
      </w:tr>
      <w:tr w:rsidR="001B5117" w14:paraId="4D209F75" w14:textId="77777777">
        <w:tc>
          <w:tcPr>
            <w:tcW w:w="4454" w:type="dxa"/>
          </w:tcPr>
          <w:p w14:paraId="46ABEFF0" w14:textId="4A5C0BA9" w:rsidR="001B5117" w:rsidRDefault="001B5117">
            <w:pPr>
              <w:spacing w:line="240" w:lineRule="exact"/>
              <w:jc w:val="both"/>
              <w:rPr>
                <w:rFonts w:eastAsia="SimSun"/>
                <w:sz w:val="22"/>
                <w:szCs w:val="22"/>
                <w:lang w:eastAsia="zh-CN"/>
              </w:rPr>
            </w:pPr>
            <w:bookmarkStart w:id="9" w:name="_Ref163985805"/>
            <w:r>
              <w:t xml:space="preserve">Figure </w:t>
            </w:r>
            <w:r>
              <w:fldChar w:fldCharType="begin"/>
            </w:r>
            <w:r>
              <w:instrText xml:space="preserve"> SEQ Figure \* ARABIC </w:instrText>
            </w:r>
            <w:r>
              <w:fldChar w:fldCharType="separate"/>
            </w:r>
            <w:r w:rsidR="00DC23E7">
              <w:rPr>
                <w:noProof/>
              </w:rPr>
              <w:t>5</w:t>
            </w:r>
            <w:r>
              <w:fldChar w:fldCharType="end"/>
            </w:r>
            <w:bookmarkEnd w:id="9"/>
            <w:r>
              <w:t xml:space="preserve">. </w:t>
            </w:r>
            <w:r w:rsidR="001F135E" w:rsidRPr="001F135E">
              <w:rPr>
                <w:i/>
                <w:iCs/>
              </w:rPr>
              <w:t>Three-stage RC circuit</w:t>
            </w:r>
          </w:p>
        </w:tc>
      </w:tr>
    </w:tbl>
    <w:p w14:paraId="3B2E87D6" w14:textId="77777777" w:rsidR="001B5117" w:rsidRDefault="001B5117" w:rsidP="006758BE">
      <w:pPr>
        <w:spacing w:line="240" w:lineRule="exact"/>
        <w:ind w:firstLine="180"/>
        <w:jc w:val="both"/>
        <w:rPr>
          <w:rFonts w:eastAsia="SimSun"/>
          <w:sz w:val="22"/>
          <w:szCs w:val="22"/>
          <w:lang w:eastAsia="zh-CN"/>
        </w:rPr>
      </w:pPr>
    </w:p>
    <w:p w14:paraId="4613B0BE" w14:textId="1A4C7B87" w:rsidR="006758BE" w:rsidRDefault="00727047" w:rsidP="006758BE">
      <w:pPr>
        <w:spacing w:line="240" w:lineRule="exact"/>
        <w:ind w:firstLine="180"/>
        <w:jc w:val="both"/>
        <w:rPr>
          <w:rFonts w:eastAsia="SimSun"/>
          <w:sz w:val="22"/>
          <w:szCs w:val="22"/>
          <w:lang w:eastAsia="zh-CN"/>
        </w:rPr>
      </w:pPr>
      <w:r>
        <w:rPr>
          <w:rFonts w:eastAsia="SimSun"/>
          <w:sz w:val="22"/>
          <w:szCs w:val="22"/>
          <w:lang w:eastAsia="zh-CN"/>
        </w:rPr>
        <w:t>The same steps</w:t>
      </w:r>
      <w:r w:rsidR="005C70C0">
        <w:rPr>
          <w:rFonts w:eastAsia="SimSun"/>
          <w:sz w:val="22"/>
          <w:szCs w:val="22"/>
          <w:lang w:eastAsia="zh-CN"/>
        </w:rPr>
        <w:t xml:space="preserve"> were taken in measuring 10 voltage outputs from the circuits </w:t>
      </w:r>
      <w:r w:rsidR="006248CD">
        <w:rPr>
          <w:rFonts w:eastAsia="SimSun"/>
          <w:sz w:val="22"/>
          <w:szCs w:val="22"/>
          <w:lang w:eastAsia="zh-CN"/>
        </w:rPr>
        <w:t xml:space="preserve">and </w:t>
      </w:r>
      <w:r w:rsidR="008E672B">
        <w:rPr>
          <w:rFonts w:eastAsia="SimSun"/>
          <w:sz w:val="22"/>
          <w:szCs w:val="22"/>
          <w:lang w:eastAsia="zh-CN"/>
        </w:rPr>
        <w:t>calculat</w:t>
      </w:r>
      <w:r w:rsidR="006248CD">
        <w:rPr>
          <w:rFonts w:eastAsia="SimSun"/>
          <w:sz w:val="22"/>
          <w:szCs w:val="22"/>
          <w:lang w:eastAsia="zh-CN"/>
        </w:rPr>
        <w:t>ing</w:t>
      </w:r>
      <w:r w:rsidR="008E672B">
        <w:rPr>
          <w:rFonts w:eastAsia="SimSun"/>
          <w:sz w:val="22"/>
          <w:szCs w:val="22"/>
          <w:lang w:eastAsia="zh-CN"/>
        </w:rPr>
        <w:t xml:space="preserve"> the time constant. </w:t>
      </w:r>
      <w:r w:rsidR="005F2320">
        <w:rPr>
          <w:rFonts w:eastAsia="SimSun"/>
          <w:sz w:val="22"/>
          <w:szCs w:val="22"/>
          <w:lang w:eastAsia="zh-CN"/>
        </w:rPr>
        <w:t>Results for the two-stage</w:t>
      </w:r>
      <w:r w:rsidR="001468BB">
        <w:rPr>
          <w:rFonts w:eastAsia="SimSun"/>
          <w:sz w:val="22"/>
          <w:szCs w:val="22"/>
          <w:lang w:eastAsia="zh-CN"/>
        </w:rPr>
        <w:t xml:space="preserve"> are shown in </w:t>
      </w:r>
      <w:r w:rsidR="00344825">
        <w:rPr>
          <w:rFonts w:eastAsia="SimSun"/>
          <w:sz w:val="22"/>
          <w:szCs w:val="22"/>
          <w:lang w:eastAsia="zh-CN"/>
        </w:rPr>
        <w:fldChar w:fldCharType="begin"/>
      </w:r>
      <w:r w:rsidR="00344825">
        <w:rPr>
          <w:rFonts w:eastAsia="SimSun"/>
          <w:sz w:val="22"/>
          <w:szCs w:val="22"/>
          <w:lang w:eastAsia="zh-CN"/>
        </w:rPr>
        <w:instrText xml:space="preserve"> REF _Ref163985574 \h </w:instrText>
      </w:r>
      <w:r w:rsidR="00344825">
        <w:rPr>
          <w:rFonts w:eastAsia="SimSun"/>
          <w:sz w:val="22"/>
          <w:szCs w:val="22"/>
          <w:lang w:eastAsia="zh-CN"/>
        </w:rPr>
      </w:r>
      <w:r w:rsidR="00344825">
        <w:rPr>
          <w:rFonts w:eastAsia="SimSun"/>
          <w:sz w:val="22"/>
          <w:szCs w:val="22"/>
          <w:lang w:eastAsia="zh-CN"/>
        </w:rPr>
        <w:fldChar w:fldCharType="separate"/>
      </w:r>
      <w:r w:rsidR="00DC23E7">
        <w:rPr>
          <w:rFonts w:eastAsia="SimSun"/>
          <w:b/>
          <w:bCs/>
          <w:sz w:val="22"/>
          <w:szCs w:val="22"/>
          <w:lang w:eastAsia="zh-CN"/>
        </w:rPr>
        <w:t>Error! Reference source not found.</w:t>
      </w:r>
      <w:r w:rsidR="00344825">
        <w:rPr>
          <w:rFonts w:eastAsia="SimSun"/>
          <w:sz w:val="22"/>
          <w:szCs w:val="22"/>
          <w:lang w:eastAsia="zh-CN"/>
        </w:rPr>
        <w:fldChar w:fldCharType="end"/>
      </w:r>
      <w:r w:rsidR="001468BB">
        <w:rPr>
          <w:rFonts w:eastAsia="SimSun"/>
          <w:sz w:val="22"/>
          <w:szCs w:val="22"/>
          <w:lang w:eastAsia="zh-CN"/>
        </w:rPr>
        <w:t xml:space="preserve">. Results for the three-stage are shown in </w:t>
      </w:r>
      <w:r w:rsidR="00344825">
        <w:rPr>
          <w:rFonts w:eastAsia="SimSun"/>
          <w:sz w:val="22"/>
          <w:szCs w:val="22"/>
          <w:lang w:eastAsia="zh-CN"/>
        </w:rPr>
        <w:fldChar w:fldCharType="begin"/>
      </w:r>
      <w:r w:rsidR="00344825">
        <w:rPr>
          <w:rFonts w:eastAsia="SimSun"/>
          <w:sz w:val="22"/>
          <w:szCs w:val="22"/>
          <w:lang w:eastAsia="zh-CN"/>
        </w:rPr>
        <w:instrText xml:space="preserve"> REF _Ref163985579 \h </w:instrText>
      </w:r>
      <w:r w:rsidR="00344825">
        <w:rPr>
          <w:rFonts w:eastAsia="SimSun"/>
          <w:sz w:val="22"/>
          <w:szCs w:val="22"/>
          <w:lang w:eastAsia="zh-CN"/>
        </w:rPr>
      </w:r>
      <w:r w:rsidR="00344825">
        <w:rPr>
          <w:rFonts w:eastAsia="SimSun"/>
          <w:sz w:val="22"/>
          <w:szCs w:val="22"/>
          <w:lang w:eastAsia="zh-CN"/>
        </w:rPr>
        <w:fldChar w:fldCharType="separate"/>
      </w:r>
      <w:r w:rsidR="00DC23E7">
        <w:rPr>
          <w:rFonts w:eastAsia="SimSun"/>
          <w:b/>
          <w:bCs/>
          <w:sz w:val="22"/>
          <w:szCs w:val="22"/>
          <w:lang w:eastAsia="zh-CN"/>
        </w:rPr>
        <w:t>Error! Reference source not found.</w:t>
      </w:r>
      <w:r w:rsidR="00344825">
        <w:rPr>
          <w:rFonts w:eastAsia="SimSun"/>
          <w:sz w:val="22"/>
          <w:szCs w:val="22"/>
          <w:lang w:eastAsia="zh-CN"/>
        </w:rPr>
        <w:fldChar w:fldCharType="end"/>
      </w:r>
      <w:r w:rsidR="001468BB">
        <w:rPr>
          <w:rFonts w:eastAsia="SimSun"/>
          <w:sz w:val="22"/>
          <w:szCs w:val="22"/>
          <w:lang w:eastAsia="zh-CN"/>
        </w:rPr>
        <w:t>.</w:t>
      </w:r>
    </w:p>
    <w:p w14:paraId="00115D7B" w14:textId="0F64F73B" w:rsidR="0066419C" w:rsidRPr="0066419C" w:rsidRDefault="0066419C" w:rsidP="00EF591B">
      <w:pPr>
        <w:spacing w:line="240" w:lineRule="exact"/>
        <w:jc w:val="both"/>
        <w:rPr>
          <w:rFonts w:eastAsia="SimSun"/>
          <w:color w:val="000000"/>
          <w:sz w:val="22"/>
          <w:szCs w:val="22"/>
        </w:rPr>
      </w:pPr>
    </w:p>
    <w:tbl>
      <w:tblPr>
        <w:tblStyle w:val="TableGrid"/>
        <w:tblW w:w="0" w:type="auto"/>
        <w:tblLook w:val="04A0" w:firstRow="1" w:lastRow="0" w:firstColumn="1" w:lastColumn="0" w:noHBand="0" w:noVBand="1"/>
      </w:tblPr>
      <w:tblGrid>
        <w:gridCol w:w="2227"/>
        <w:gridCol w:w="2227"/>
      </w:tblGrid>
      <w:tr w:rsidR="005749C9" w14:paraId="485AF3AC" w14:textId="77777777" w:rsidTr="005749C9">
        <w:tc>
          <w:tcPr>
            <w:tcW w:w="2227" w:type="dxa"/>
          </w:tcPr>
          <w:tbl>
            <w:tblPr>
              <w:tblStyle w:val="TableGrid"/>
              <w:tblW w:w="0" w:type="auto"/>
              <w:tblLook w:val="04A0" w:firstRow="1" w:lastRow="0" w:firstColumn="1" w:lastColumn="0" w:noHBand="0" w:noVBand="1"/>
            </w:tblPr>
            <w:tblGrid>
              <w:gridCol w:w="488"/>
              <w:gridCol w:w="623"/>
              <w:gridCol w:w="890"/>
            </w:tblGrid>
            <w:tr w:rsidR="005749C9" w:rsidRPr="00000B1D" w14:paraId="3E15963E" w14:textId="77777777" w:rsidTr="00125085">
              <w:tc>
                <w:tcPr>
                  <w:tcW w:w="595" w:type="dxa"/>
                </w:tcPr>
                <w:p w14:paraId="067ABB35"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Time (us)</w:t>
                  </w:r>
                </w:p>
              </w:tc>
              <w:tc>
                <w:tcPr>
                  <w:tcW w:w="516" w:type="dxa"/>
                </w:tcPr>
                <w:p w14:paraId="2D6C89C4"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Voltage (V)</w:t>
                  </w:r>
                </w:p>
              </w:tc>
              <w:tc>
                <w:tcPr>
                  <w:tcW w:w="890" w:type="dxa"/>
                </w:tcPr>
                <w:p w14:paraId="37EDEFCE" w14:textId="77777777" w:rsidR="005749C9" w:rsidRPr="00000B1D" w:rsidRDefault="005749C9" w:rsidP="005749C9">
                  <w:pPr>
                    <w:spacing w:line="240" w:lineRule="exact"/>
                    <w:jc w:val="center"/>
                    <w:rPr>
                      <w:rFonts w:eastAsia="SimSun"/>
                      <w:b/>
                      <w:bCs/>
                      <w:color w:val="000000"/>
                      <w:sz w:val="14"/>
                      <w:szCs w:val="14"/>
                    </w:rPr>
                  </w:pPr>
                  <w:r w:rsidRPr="00000B1D">
                    <w:rPr>
                      <w:rFonts w:eastAsia="SimSun"/>
                      <w:sz w:val="14"/>
                      <w:szCs w:val="14"/>
                      <w:lang w:eastAsia="zh-CN"/>
                    </w:rPr>
                    <w:t>τ</w:t>
                  </w:r>
                  <w:r w:rsidRPr="00000B1D">
                    <w:rPr>
                      <w:color w:val="000000"/>
                      <w:sz w:val="14"/>
                      <w:szCs w:val="14"/>
                    </w:rPr>
                    <w:t xml:space="preserve"> (s) Calculations </w:t>
                  </w:r>
                </w:p>
              </w:tc>
            </w:tr>
            <w:tr w:rsidR="005749C9" w:rsidRPr="00000B1D" w14:paraId="25D490F7" w14:textId="77777777" w:rsidTr="00125085">
              <w:tc>
                <w:tcPr>
                  <w:tcW w:w="595" w:type="dxa"/>
                </w:tcPr>
                <w:p w14:paraId="5D318B48"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38.0</w:t>
                  </w:r>
                </w:p>
              </w:tc>
              <w:tc>
                <w:tcPr>
                  <w:tcW w:w="516" w:type="dxa"/>
                </w:tcPr>
                <w:p w14:paraId="50B9434A"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4.5</w:t>
                  </w:r>
                </w:p>
              </w:tc>
              <w:tc>
                <w:tcPr>
                  <w:tcW w:w="890" w:type="dxa"/>
                </w:tcPr>
                <w:p w14:paraId="6E574A91"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7.03*10^-4</w:t>
                  </w:r>
                </w:p>
              </w:tc>
            </w:tr>
            <w:tr w:rsidR="005749C9" w:rsidRPr="00000B1D" w14:paraId="14C125CC" w14:textId="77777777" w:rsidTr="00125085">
              <w:tc>
                <w:tcPr>
                  <w:tcW w:w="595" w:type="dxa"/>
                </w:tcPr>
                <w:p w14:paraId="66CA29F9"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64.0</w:t>
                  </w:r>
                </w:p>
              </w:tc>
              <w:tc>
                <w:tcPr>
                  <w:tcW w:w="516" w:type="dxa"/>
                </w:tcPr>
                <w:p w14:paraId="74B911EA"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4.25</w:t>
                  </w:r>
                </w:p>
              </w:tc>
              <w:tc>
                <w:tcPr>
                  <w:tcW w:w="890" w:type="dxa"/>
                </w:tcPr>
                <w:p w14:paraId="7AF143C0"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5.75*10^-4</w:t>
                  </w:r>
                </w:p>
              </w:tc>
            </w:tr>
            <w:tr w:rsidR="005749C9" w:rsidRPr="00000B1D" w14:paraId="4E92B3A5" w14:textId="77777777" w:rsidTr="00125085">
              <w:tc>
                <w:tcPr>
                  <w:tcW w:w="595" w:type="dxa"/>
                </w:tcPr>
                <w:p w14:paraId="50D3BF20"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116</w:t>
                  </w:r>
                </w:p>
              </w:tc>
              <w:tc>
                <w:tcPr>
                  <w:tcW w:w="516" w:type="dxa"/>
                </w:tcPr>
                <w:p w14:paraId="66581B6B"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3.75</w:t>
                  </w:r>
                </w:p>
              </w:tc>
              <w:tc>
                <w:tcPr>
                  <w:tcW w:w="890" w:type="dxa"/>
                </w:tcPr>
                <w:p w14:paraId="5D20CE2E"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4.91*10^-4</w:t>
                  </w:r>
                </w:p>
              </w:tc>
            </w:tr>
            <w:tr w:rsidR="005749C9" w:rsidRPr="00000B1D" w14:paraId="0EA172F3" w14:textId="77777777" w:rsidTr="00125085">
              <w:tc>
                <w:tcPr>
                  <w:tcW w:w="595" w:type="dxa"/>
                </w:tcPr>
                <w:p w14:paraId="6D02A139"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168</w:t>
                  </w:r>
                </w:p>
              </w:tc>
              <w:tc>
                <w:tcPr>
                  <w:tcW w:w="516" w:type="dxa"/>
                </w:tcPr>
                <w:p w14:paraId="18EFF135"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3.25</w:t>
                  </w:r>
                </w:p>
              </w:tc>
              <w:tc>
                <w:tcPr>
                  <w:tcW w:w="890" w:type="dxa"/>
                </w:tcPr>
                <w:p w14:paraId="48054E80"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4.43*10^-4</w:t>
                  </w:r>
                </w:p>
              </w:tc>
            </w:tr>
            <w:tr w:rsidR="005749C9" w:rsidRPr="00000B1D" w14:paraId="3C2EAF33" w14:textId="77777777" w:rsidTr="00125085">
              <w:tc>
                <w:tcPr>
                  <w:tcW w:w="595" w:type="dxa"/>
                </w:tcPr>
                <w:p w14:paraId="62C37DB6"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232</w:t>
                  </w:r>
                </w:p>
              </w:tc>
              <w:tc>
                <w:tcPr>
                  <w:tcW w:w="516" w:type="dxa"/>
                </w:tcPr>
                <w:p w14:paraId="00BA9A1E"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2.75</w:t>
                  </w:r>
                </w:p>
              </w:tc>
              <w:tc>
                <w:tcPr>
                  <w:tcW w:w="890" w:type="dxa"/>
                </w:tcPr>
                <w:p w14:paraId="11B73310"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4.24*10^-4</w:t>
                  </w:r>
                </w:p>
              </w:tc>
            </w:tr>
            <w:tr w:rsidR="005749C9" w:rsidRPr="00000B1D" w14:paraId="3B8FA79D" w14:textId="77777777" w:rsidTr="00125085">
              <w:tc>
                <w:tcPr>
                  <w:tcW w:w="595" w:type="dxa"/>
                </w:tcPr>
                <w:p w14:paraId="66041A51"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306</w:t>
                  </w:r>
                </w:p>
              </w:tc>
              <w:tc>
                <w:tcPr>
                  <w:tcW w:w="516" w:type="dxa"/>
                </w:tcPr>
                <w:p w14:paraId="46729567"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2.25</w:t>
                  </w:r>
                </w:p>
              </w:tc>
              <w:tc>
                <w:tcPr>
                  <w:tcW w:w="890" w:type="dxa"/>
                </w:tcPr>
                <w:p w14:paraId="34DA738D"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4.10*10^-4</w:t>
                  </w:r>
                </w:p>
              </w:tc>
            </w:tr>
            <w:tr w:rsidR="005749C9" w:rsidRPr="00000B1D" w14:paraId="3DFD3481" w14:textId="77777777" w:rsidTr="00125085">
              <w:tc>
                <w:tcPr>
                  <w:tcW w:w="595" w:type="dxa"/>
                </w:tcPr>
                <w:p w14:paraId="111DFF24"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408</w:t>
                  </w:r>
                </w:p>
              </w:tc>
              <w:tc>
                <w:tcPr>
                  <w:tcW w:w="516" w:type="dxa"/>
                </w:tcPr>
                <w:p w14:paraId="46D1B808"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1.75</w:t>
                  </w:r>
                </w:p>
              </w:tc>
              <w:tc>
                <w:tcPr>
                  <w:tcW w:w="890" w:type="dxa"/>
                </w:tcPr>
                <w:p w14:paraId="768DEE55"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4.09*10^-4</w:t>
                  </w:r>
                </w:p>
              </w:tc>
            </w:tr>
            <w:tr w:rsidR="005749C9" w:rsidRPr="00000B1D" w14:paraId="05411243" w14:textId="77777777" w:rsidTr="00125085">
              <w:tc>
                <w:tcPr>
                  <w:tcW w:w="595" w:type="dxa"/>
                </w:tcPr>
                <w:p w14:paraId="35D41BFF"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534</w:t>
                  </w:r>
                </w:p>
              </w:tc>
              <w:tc>
                <w:tcPr>
                  <w:tcW w:w="516" w:type="dxa"/>
                </w:tcPr>
                <w:p w14:paraId="2542C507"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1.25</w:t>
                  </w:r>
                </w:p>
              </w:tc>
              <w:tc>
                <w:tcPr>
                  <w:tcW w:w="890" w:type="dxa"/>
                </w:tcPr>
                <w:p w14:paraId="0D8D6AA6"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4.00*10^-4</w:t>
                  </w:r>
                </w:p>
              </w:tc>
            </w:tr>
            <w:tr w:rsidR="005749C9" w:rsidRPr="00000B1D" w14:paraId="3FB304B6" w14:textId="77777777" w:rsidTr="00125085">
              <w:tc>
                <w:tcPr>
                  <w:tcW w:w="595" w:type="dxa"/>
                </w:tcPr>
                <w:p w14:paraId="2C665168"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732</w:t>
                  </w:r>
                </w:p>
              </w:tc>
              <w:tc>
                <w:tcPr>
                  <w:tcW w:w="516" w:type="dxa"/>
                </w:tcPr>
                <w:p w14:paraId="6C4DDE0B"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.75</w:t>
                  </w:r>
                </w:p>
              </w:tc>
              <w:tc>
                <w:tcPr>
                  <w:tcW w:w="890" w:type="dxa"/>
                </w:tcPr>
                <w:p w14:paraId="024C2EFB"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3.97*10^-4</w:t>
                  </w:r>
                </w:p>
              </w:tc>
            </w:tr>
            <w:tr w:rsidR="005749C9" w:rsidRPr="00000B1D" w14:paraId="3CE5DA83" w14:textId="77777777" w:rsidTr="00125085">
              <w:tc>
                <w:tcPr>
                  <w:tcW w:w="595" w:type="dxa"/>
                </w:tcPr>
                <w:p w14:paraId="51C8966E"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1374</w:t>
                  </w:r>
                </w:p>
              </w:tc>
              <w:tc>
                <w:tcPr>
                  <w:tcW w:w="516" w:type="dxa"/>
                </w:tcPr>
                <w:p w14:paraId="173FE26A"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0.1</w:t>
                  </w:r>
                </w:p>
              </w:tc>
              <w:tc>
                <w:tcPr>
                  <w:tcW w:w="890" w:type="dxa"/>
                </w:tcPr>
                <w:p w14:paraId="08DDB7EE"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3.56*10^-4</w:t>
                  </w:r>
                </w:p>
              </w:tc>
            </w:tr>
          </w:tbl>
          <w:p w14:paraId="6D037116" w14:textId="77777777" w:rsidR="005749C9" w:rsidRPr="00000B1D" w:rsidRDefault="005749C9" w:rsidP="00EF591B">
            <w:pPr>
              <w:spacing w:line="240" w:lineRule="exact"/>
              <w:jc w:val="both"/>
              <w:rPr>
                <w:rFonts w:eastAsia="SimSun"/>
                <w:color w:val="000000"/>
                <w:sz w:val="14"/>
                <w:szCs w:val="14"/>
              </w:rPr>
            </w:pPr>
          </w:p>
        </w:tc>
        <w:tc>
          <w:tcPr>
            <w:tcW w:w="2227" w:type="dxa"/>
          </w:tcPr>
          <w:tbl>
            <w:tblPr>
              <w:tblStyle w:val="TableGrid"/>
              <w:tblW w:w="2065" w:type="dxa"/>
              <w:tblLook w:val="04A0" w:firstRow="1" w:lastRow="0" w:firstColumn="1" w:lastColumn="0" w:noHBand="0" w:noVBand="1"/>
            </w:tblPr>
            <w:tblGrid>
              <w:gridCol w:w="488"/>
              <w:gridCol w:w="623"/>
              <w:gridCol w:w="890"/>
            </w:tblGrid>
            <w:tr w:rsidR="005749C9" w:rsidRPr="00000B1D" w14:paraId="3E3B3720" w14:textId="77777777" w:rsidTr="00125085">
              <w:tc>
                <w:tcPr>
                  <w:tcW w:w="488" w:type="dxa"/>
                </w:tcPr>
                <w:p w14:paraId="75D1419E"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Time (us)</w:t>
                  </w:r>
                </w:p>
              </w:tc>
              <w:tc>
                <w:tcPr>
                  <w:tcW w:w="623" w:type="dxa"/>
                </w:tcPr>
                <w:p w14:paraId="77CF42E1"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Voltage (V)</w:t>
                  </w:r>
                </w:p>
              </w:tc>
              <w:tc>
                <w:tcPr>
                  <w:tcW w:w="954" w:type="dxa"/>
                </w:tcPr>
                <w:p w14:paraId="6545B4F0" w14:textId="77777777" w:rsidR="005749C9" w:rsidRPr="00000B1D" w:rsidRDefault="005749C9" w:rsidP="005749C9">
                  <w:pPr>
                    <w:spacing w:line="240" w:lineRule="exact"/>
                    <w:jc w:val="center"/>
                    <w:rPr>
                      <w:rFonts w:eastAsia="SimSun"/>
                      <w:b/>
                      <w:bCs/>
                      <w:color w:val="000000"/>
                      <w:sz w:val="14"/>
                      <w:szCs w:val="14"/>
                    </w:rPr>
                  </w:pPr>
                  <w:r w:rsidRPr="00000B1D">
                    <w:rPr>
                      <w:rFonts w:eastAsia="SimSun"/>
                      <w:sz w:val="14"/>
                      <w:szCs w:val="14"/>
                      <w:lang w:eastAsia="zh-CN"/>
                    </w:rPr>
                    <w:t>τ</w:t>
                  </w:r>
                  <w:r w:rsidRPr="00000B1D">
                    <w:rPr>
                      <w:color w:val="000000"/>
                      <w:sz w:val="14"/>
                      <w:szCs w:val="14"/>
                    </w:rPr>
                    <w:t xml:space="preserve"> (s) Calculations </w:t>
                  </w:r>
                </w:p>
              </w:tc>
            </w:tr>
            <w:tr w:rsidR="005749C9" w:rsidRPr="00000B1D" w14:paraId="46F8043F" w14:textId="77777777" w:rsidTr="00125085">
              <w:tc>
                <w:tcPr>
                  <w:tcW w:w="488" w:type="dxa"/>
                </w:tcPr>
                <w:p w14:paraId="00BE9B99"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16.0</w:t>
                  </w:r>
                </w:p>
              </w:tc>
              <w:tc>
                <w:tcPr>
                  <w:tcW w:w="623" w:type="dxa"/>
                </w:tcPr>
                <w:p w14:paraId="2B63EF4F"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4.5</w:t>
                  </w:r>
                </w:p>
              </w:tc>
              <w:tc>
                <w:tcPr>
                  <w:tcW w:w="954" w:type="dxa"/>
                </w:tcPr>
                <w:p w14:paraId="33E0826B"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2.96*10^-4</w:t>
                  </w:r>
                </w:p>
              </w:tc>
            </w:tr>
            <w:tr w:rsidR="005749C9" w:rsidRPr="00000B1D" w14:paraId="3AEB165D" w14:textId="77777777" w:rsidTr="00125085">
              <w:tc>
                <w:tcPr>
                  <w:tcW w:w="488" w:type="dxa"/>
                </w:tcPr>
                <w:p w14:paraId="33C7BE04"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30</w:t>
                  </w:r>
                </w:p>
              </w:tc>
              <w:tc>
                <w:tcPr>
                  <w:tcW w:w="623" w:type="dxa"/>
                </w:tcPr>
                <w:p w14:paraId="10D16870"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4.25</w:t>
                  </w:r>
                </w:p>
              </w:tc>
              <w:tc>
                <w:tcPr>
                  <w:tcW w:w="954" w:type="dxa"/>
                </w:tcPr>
                <w:p w14:paraId="4CA04104"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2.70*10^-4</w:t>
                  </w:r>
                </w:p>
              </w:tc>
            </w:tr>
            <w:tr w:rsidR="005749C9" w:rsidRPr="00000B1D" w14:paraId="1D8EEDD2" w14:textId="77777777" w:rsidTr="00125085">
              <w:tc>
                <w:tcPr>
                  <w:tcW w:w="488" w:type="dxa"/>
                </w:tcPr>
                <w:p w14:paraId="67C5B471"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64</w:t>
                  </w:r>
                </w:p>
              </w:tc>
              <w:tc>
                <w:tcPr>
                  <w:tcW w:w="623" w:type="dxa"/>
                </w:tcPr>
                <w:p w14:paraId="26A837E8"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3.75</w:t>
                  </w:r>
                </w:p>
              </w:tc>
              <w:tc>
                <w:tcPr>
                  <w:tcW w:w="954" w:type="dxa"/>
                </w:tcPr>
                <w:p w14:paraId="1E75857E"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2.71*10^-4</w:t>
                  </w:r>
                </w:p>
              </w:tc>
            </w:tr>
            <w:tr w:rsidR="005749C9" w:rsidRPr="00000B1D" w14:paraId="46170137" w14:textId="77777777" w:rsidTr="00125085">
              <w:tc>
                <w:tcPr>
                  <w:tcW w:w="488" w:type="dxa"/>
                </w:tcPr>
                <w:p w14:paraId="0F4649DD"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108</w:t>
                  </w:r>
                </w:p>
              </w:tc>
              <w:tc>
                <w:tcPr>
                  <w:tcW w:w="623" w:type="dxa"/>
                </w:tcPr>
                <w:p w14:paraId="168C5C15"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3.25</w:t>
                  </w:r>
                </w:p>
              </w:tc>
              <w:tc>
                <w:tcPr>
                  <w:tcW w:w="954" w:type="dxa"/>
                </w:tcPr>
                <w:p w14:paraId="21B55F55"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2.85*10^-4</w:t>
                  </w:r>
                </w:p>
              </w:tc>
            </w:tr>
            <w:tr w:rsidR="005749C9" w:rsidRPr="00000B1D" w14:paraId="001BFC00" w14:textId="77777777" w:rsidTr="00125085">
              <w:tc>
                <w:tcPr>
                  <w:tcW w:w="488" w:type="dxa"/>
                </w:tcPr>
                <w:p w14:paraId="7B9683CD"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168</w:t>
                  </w:r>
                </w:p>
              </w:tc>
              <w:tc>
                <w:tcPr>
                  <w:tcW w:w="623" w:type="dxa"/>
                </w:tcPr>
                <w:p w14:paraId="584B5418"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2.75</w:t>
                  </w:r>
                </w:p>
              </w:tc>
              <w:tc>
                <w:tcPr>
                  <w:tcW w:w="954" w:type="dxa"/>
                </w:tcPr>
                <w:p w14:paraId="5CE60A0A"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3.07*10^-4</w:t>
                  </w:r>
                </w:p>
              </w:tc>
            </w:tr>
            <w:tr w:rsidR="005749C9" w:rsidRPr="00000B1D" w14:paraId="2D88163D" w14:textId="77777777" w:rsidTr="00125085">
              <w:tc>
                <w:tcPr>
                  <w:tcW w:w="488" w:type="dxa"/>
                </w:tcPr>
                <w:p w14:paraId="4C9F41B9"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242</w:t>
                  </w:r>
                </w:p>
              </w:tc>
              <w:tc>
                <w:tcPr>
                  <w:tcW w:w="623" w:type="dxa"/>
                </w:tcPr>
                <w:p w14:paraId="14A9391E"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2.25</w:t>
                  </w:r>
                </w:p>
              </w:tc>
              <w:tc>
                <w:tcPr>
                  <w:tcW w:w="954" w:type="dxa"/>
                </w:tcPr>
                <w:p w14:paraId="3B00ECC5"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3.24*10^-4</w:t>
                  </w:r>
                </w:p>
              </w:tc>
            </w:tr>
            <w:tr w:rsidR="005749C9" w:rsidRPr="00000B1D" w14:paraId="271F7A25" w14:textId="77777777" w:rsidTr="00125085">
              <w:tc>
                <w:tcPr>
                  <w:tcW w:w="488" w:type="dxa"/>
                </w:tcPr>
                <w:p w14:paraId="58C9DF60"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338</w:t>
                  </w:r>
                </w:p>
              </w:tc>
              <w:tc>
                <w:tcPr>
                  <w:tcW w:w="623" w:type="dxa"/>
                </w:tcPr>
                <w:p w14:paraId="538B4F13"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1.75</w:t>
                  </w:r>
                </w:p>
              </w:tc>
              <w:tc>
                <w:tcPr>
                  <w:tcW w:w="954" w:type="dxa"/>
                </w:tcPr>
                <w:p w14:paraId="226566A5"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3.38*10^-4</w:t>
                  </w:r>
                </w:p>
              </w:tc>
            </w:tr>
            <w:tr w:rsidR="005749C9" w:rsidRPr="00000B1D" w14:paraId="75E1D0C7" w14:textId="77777777" w:rsidTr="00125085">
              <w:tc>
                <w:tcPr>
                  <w:tcW w:w="488" w:type="dxa"/>
                </w:tcPr>
                <w:p w14:paraId="7D9DABBD"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470</w:t>
                  </w:r>
                </w:p>
              </w:tc>
              <w:tc>
                <w:tcPr>
                  <w:tcW w:w="623" w:type="dxa"/>
                </w:tcPr>
                <w:p w14:paraId="24D26ABF"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1.25</w:t>
                  </w:r>
                </w:p>
              </w:tc>
              <w:tc>
                <w:tcPr>
                  <w:tcW w:w="954" w:type="dxa"/>
                </w:tcPr>
                <w:p w14:paraId="3755E93E"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3.52*10^-4</w:t>
                  </w:r>
                </w:p>
              </w:tc>
            </w:tr>
            <w:tr w:rsidR="005749C9" w:rsidRPr="00000B1D" w14:paraId="464AB1EA" w14:textId="77777777" w:rsidTr="00125085">
              <w:tc>
                <w:tcPr>
                  <w:tcW w:w="488" w:type="dxa"/>
                </w:tcPr>
                <w:p w14:paraId="731359A7"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658</w:t>
                  </w:r>
                </w:p>
              </w:tc>
              <w:tc>
                <w:tcPr>
                  <w:tcW w:w="623" w:type="dxa"/>
                </w:tcPr>
                <w:p w14:paraId="48634325"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.75</w:t>
                  </w:r>
                </w:p>
              </w:tc>
              <w:tc>
                <w:tcPr>
                  <w:tcW w:w="954" w:type="dxa"/>
                </w:tcPr>
                <w:p w14:paraId="2313B670"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3.56*10^-4</w:t>
                  </w:r>
                </w:p>
              </w:tc>
            </w:tr>
            <w:tr w:rsidR="005749C9" w:rsidRPr="00000B1D" w14:paraId="06ADC10A" w14:textId="77777777" w:rsidTr="00125085">
              <w:tc>
                <w:tcPr>
                  <w:tcW w:w="488" w:type="dxa"/>
                </w:tcPr>
                <w:p w14:paraId="3A9845EF"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1330</w:t>
                  </w:r>
                </w:p>
              </w:tc>
              <w:tc>
                <w:tcPr>
                  <w:tcW w:w="623" w:type="dxa"/>
                </w:tcPr>
                <w:p w14:paraId="7EBFB930"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0.1</w:t>
                  </w:r>
                </w:p>
              </w:tc>
              <w:tc>
                <w:tcPr>
                  <w:tcW w:w="954" w:type="dxa"/>
                </w:tcPr>
                <w:p w14:paraId="1C305EB3" w14:textId="77777777" w:rsidR="005749C9" w:rsidRPr="00000B1D" w:rsidRDefault="005749C9" w:rsidP="005749C9">
                  <w:pPr>
                    <w:spacing w:line="240" w:lineRule="exact"/>
                    <w:jc w:val="center"/>
                    <w:rPr>
                      <w:rFonts w:eastAsia="SimSun"/>
                      <w:b/>
                      <w:bCs/>
                      <w:color w:val="000000"/>
                      <w:sz w:val="14"/>
                      <w:szCs w:val="14"/>
                    </w:rPr>
                  </w:pPr>
                  <w:r w:rsidRPr="00000B1D">
                    <w:rPr>
                      <w:color w:val="000000"/>
                      <w:sz w:val="14"/>
                      <w:szCs w:val="14"/>
                    </w:rPr>
                    <w:t>3.44*10^-4</w:t>
                  </w:r>
                </w:p>
              </w:tc>
            </w:tr>
          </w:tbl>
          <w:p w14:paraId="38163E25" w14:textId="77777777" w:rsidR="005749C9" w:rsidRPr="00000B1D" w:rsidRDefault="005749C9" w:rsidP="00EF591B">
            <w:pPr>
              <w:spacing w:line="240" w:lineRule="exact"/>
              <w:jc w:val="both"/>
              <w:rPr>
                <w:rFonts w:eastAsia="SimSun"/>
                <w:color w:val="000000"/>
                <w:sz w:val="14"/>
                <w:szCs w:val="14"/>
              </w:rPr>
            </w:pPr>
          </w:p>
        </w:tc>
      </w:tr>
      <w:tr w:rsidR="005749C9" w14:paraId="057F2AB8" w14:textId="77777777" w:rsidTr="005749C9">
        <w:tc>
          <w:tcPr>
            <w:tcW w:w="2227" w:type="dxa"/>
          </w:tcPr>
          <w:p w14:paraId="6442EC57" w14:textId="2BC6A762" w:rsidR="005749C9" w:rsidRDefault="00125085" w:rsidP="00EF591B">
            <w:pPr>
              <w:spacing w:line="240" w:lineRule="exact"/>
              <w:jc w:val="both"/>
              <w:rPr>
                <w:rFonts w:eastAsia="SimSun"/>
                <w:color w:val="000000"/>
                <w:sz w:val="22"/>
                <w:szCs w:val="22"/>
              </w:rPr>
            </w:pPr>
            <w:r w:rsidRPr="00D4372E">
              <w:t xml:space="preserve">Table </w:t>
            </w:r>
            <w:r w:rsidRPr="00476EDE">
              <w:rPr>
                <w:b/>
                <w:bCs/>
                <w:i/>
                <w:iCs/>
              </w:rPr>
              <w:fldChar w:fldCharType="begin"/>
            </w:r>
            <w:r w:rsidRPr="00476EDE">
              <w:instrText xml:space="preserve"> SEQ Table \* ARABIC </w:instrText>
            </w:r>
            <w:r w:rsidRPr="00476EDE">
              <w:rPr>
                <w:b/>
                <w:bCs/>
                <w:i/>
                <w:iCs/>
              </w:rPr>
              <w:fldChar w:fldCharType="separate"/>
            </w:r>
            <w:r w:rsidR="00DC23E7">
              <w:rPr>
                <w:noProof/>
              </w:rPr>
              <w:t>4</w:t>
            </w:r>
            <w:r w:rsidRPr="00476EDE">
              <w:rPr>
                <w:b/>
                <w:bCs/>
                <w:i/>
                <w:iCs/>
                <w:noProof/>
              </w:rPr>
              <w:fldChar w:fldCharType="end"/>
            </w:r>
            <w:r w:rsidRPr="00476EDE">
              <w:t>.</w:t>
            </w:r>
            <w:r w:rsidRPr="00C24783">
              <w:t xml:space="preserve"> </w:t>
            </w:r>
            <w:r>
              <w:rPr>
                <w:i/>
                <w:iCs/>
              </w:rPr>
              <w:t xml:space="preserve">Time constant </w:t>
            </w:r>
            <w:r w:rsidRPr="00B24A23">
              <w:rPr>
                <w:rFonts w:eastAsia="SimSun"/>
                <w:sz w:val="22"/>
                <w:szCs w:val="22"/>
                <w:lang w:eastAsia="zh-CN"/>
              </w:rPr>
              <w:t>τ</w:t>
            </w:r>
            <w:r>
              <w:rPr>
                <w:rFonts w:eastAsia="SimSun"/>
                <w:sz w:val="22"/>
                <w:szCs w:val="22"/>
                <w:lang w:eastAsia="zh-CN"/>
              </w:rPr>
              <w:t xml:space="preserve"> </w:t>
            </w:r>
            <w:r w:rsidRPr="00344825">
              <w:rPr>
                <w:rFonts w:eastAsia="SimSun"/>
                <w:i/>
                <w:iCs/>
                <w:sz w:val="22"/>
                <w:szCs w:val="22"/>
                <w:lang w:eastAsia="zh-CN"/>
              </w:rPr>
              <w:t>(Fall time) – Two stage RC circuit (4.9V peak)</w:t>
            </w:r>
          </w:p>
        </w:tc>
        <w:tc>
          <w:tcPr>
            <w:tcW w:w="2227" w:type="dxa"/>
          </w:tcPr>
          <w:p w14:paraId="7671C428" w14:textId="43C9C6C9" w:rsidR="005749C9" w:rsidRDefault="00125085" w:rsidP="00EF591B">
            <w:pPr>
              <w:spacing w:line="240" w:lineRule="exact"/>
              <w:jc w:val="both"/>
              <w:rPr>
                <w:rFonts w:eastAsia="SimSun"/>
                <w:color w:val="000000"/>
                <w:sz w:val="22"/>
                <w:szCs w:val="22"/>
              </w:rPr>
            </w:pPr>
            <w:r w:rsidRPr="00E931B0">
              <w:t xml:space="preserve">Table </w:t>
            </w:r>
            <w:r w:rsidRPr="00E931B0">
              <w:rPr>
                <w:b/>
                <w:bCs/>
                <w:i/>
                <w:iCs/>
              </w:rPr>
              <w:fldChar w:fldCharType="begin"/>
            </w:r>
            <w:r w:rsidRPr="00E931B0">
              <w:instrText xml:space="preserve"> SEQ Table \* ARABIC </w:instrText>
            </w:r>
            <w:r w:rsidRPr="00E931B0">
              <w:rPr>
                <w:b/>
                <w:bCs/>
                <w:i/>
                <w:iCs/>
              </w:rPr>
              <w:fldChar w:fldCharType="separate"/>
            </w:r>
            <w:r w:rsidR="00DC23E7">
              <w:rPr>
                <w:noProof/>
              </w:rPr>
              <w:t>5</w:t>
            </w:r>
            <w:r w:rsidRPr="00E931B0">
              <w:rPr>
                <w:b/>
                <w:bCs/>
                <w:i/>
                <w:iCs/>
                <w:noProof/>
              </w:rPr>
              <w:fldChar w:fldCharType="end"/>
            </w:r>
            <w:r w:rsidRPr="00E931B0">
              <w:t xml:space="preserve">. </w:t>
            </w:r>
            <w:r w:rsidRPr="00E931B0">
              <w:rPr>
                <w:i/>
                <w:iCs/>
              </w:rPr>
              <w:t xml:space="preserve">Time constant </w:t>
            </w:r>
            <w:r w:rsidRPr="00E931B0">
              <w:rPr>
                <w:rFonts w:eastAsia="SimSun"/>
                <w:sz w:val="22"/>
                <w:szCs w:val="22"/>
                <w:lang w:eastAsia="zh-CN"/>
              </w:rPr>
              <w:t xml:space="preserve">τ </w:t>
            </w:r>
            <w:r w:rsidRPr="00E931B0">
              <w:rPr>
                <w:rFonts w:eastAsia="SimSun"/>
                <w:i/>
                <w:iCs/>
                <w:sz w:val="22"/>
                <w:szCs w:val="22"/>
                <w:lang w:eastAsia="zh-CN"/>
              </w:rPr>
              <w:t>(Fall time) – Three stage RC circuit (4.9V peak)</w:t>
            </w:r>
          </w:p>
        </w:tc>
      </w:tr>
    </w:tbl>
    <w:p w14:paraId="57E2FBA7" w14:textId="77777777" w:rsidR="005749C9" w:rsidRPr="0066419C" w:rsidRDefault="005749C9" w:rsidP="00EF591B">
      <w:pPr>
        <w:spacing w:line="240" w:lineRule="exact"/>
        <w:jc w:val="both"/>
        <w:rPr>
          <w:rFonts w:eastAsia="SimSun"/>
          <w:color w:val="000000"/>
          <w:sz w:val="22"/>
          <w:szCs w:val="22"/>
        </w:rPr>
      </w:pPr>
    </w:p>
    <w:p w14:paraId="01B836D7" w14:textId="77556E39" w:rsidR="0005683E" w:rsidRDefault="00617B44" w:rsidP="006E1B16">
      <w:pPr>
        <w:pStyle w:val="ListParagraph"/>
        <w:numPr>
          <w:ilvl w:val="0"/>
          <w:numId w:val="6"/>
        </w:numPr>
        <w:spacing w:line="240" w:lineRule="exact"/>
        <w:jc w:val="both"/>
        <w:rPr>
          <w:rFonts w:eastAsia="SimSun"/>
          <w:sz w:val="22"/>
          <w:szCs w:val="22"/>
          <w:lang w:eastAsia="zh-CN"/>
        </w:rPr>
      </w:pPr>
      <w:r>
        <w:rPr>
          <w:rFonts w:eastAsia="SimSun"/>
          <w:sz w:val="22"/>
          <w:szCs w:val="22"/>
          <w:lang w:eastAsia="zh-CN"/>
        </w:rPr>
        <w:t xml:space="preserve">After </w:t>
      </w:r>
      <w:r w:rsidR="00055CEA">
        <w:rPr>
          <w:rFonts w:eastAsia="SimSun"/>
          <w:sz w:val="22"/>
          <w:szCs w:val="22"/>
          <w:lang w:eastAsia="zh-CN"/>
        </w:rPr>
        <w:t>analyzing</w:t>
      </w:r>
      <w:r>
        <w:rPr>
          <w:rFonts w:eastAsia="SimSun"/>
          <w:sz w:val="22"/>
          <w:szCs w:val="22"/>
          <w:lang w:eastAsia="zh-CN"/>
        </w:rPr>
        <w:t xml:space="preserve"> the values from </w:t>
      </w:r>
      <w:r w:rsidR="00D65737">
        <w:rPr>
          <w:rFonts w:eastAsia="SimSun"/>
          <w:sz w:val="22"/>
          <w:szCs w:val="22"/>
          <w:lang w:eastAsia="zh-CN"/>
        </w:rPr>
        <w:t>tables</w:t>
      </w:r>
      <w:r>
        <w:rPr>
          <w:rFonts w:eastAsia="SimSun"/>
          <w:sz w:val="22"/>
          <w:szCs w:val="22"/>
          <w:lang w:eastAsia="zh-CN"/>
        </w:rPr>
        <w:t xml:space="preserve"> 4 and 5</w:t>
      </w:r>
      <w:r w:rsidR="00466CB7">
        <w:rPr>
          <w:rFonts w:eastAsia="SimSun"/>
          <w:sz w:val="22"/>
          <w:szCs w:val="22"/>
          <w:lang w:eastAsia="zh-CN"/>
        </w:rPr>
        <w:t xml:space="preserve">, it was discovered that </w:t>
      </w:r>
      <w:r w:rsidR="00055CEA">
        <w:rPr>
          <w:rFonts w:eastAsia="SimSun"/>
          <w:sz w:val="22"/>
          <w:szCs w:val="22"/>
          <w:lang w:eastAsia="zh-CN"/>
        </w:rPr>
        <w:t>tau calculations</w:t>
      </w:r>
      <w:r w:rsidR="00466CB7">
        <w:rPr>
          <w:rFonts w:eastAsia="SimSun"/>
          <w:sz w:val="22"/>
          <w:szCs w:val="22"/>
          <w:lang w:eastAsia="zh-CN"/>
        </w:rPr>
        <w:t xml:space="preserve"> were quite close to the theoretical time constants </w:t>
      </w:r>
      <w:r w:rsidR="009C6EE2">
        <w:rPr>
          <w:rFonts w:eastAsia="SimSun"/>
          <w:sz w:val="22"/>
          <w:szCs w:val="22"/>
          <w:lang w:eastAsia="zh-CN"/>
        </w:rPr>
        <w:t>for the two-stage</w:t>
      </w:r>
      <w:r w:rsidR="00106D88">
        <w:rPr>
          <w:rFonts w:eastAsia="SimSun"/>
          <w:sz w:val="22"/>
          <w:szCs w:val="22"/>
          <w:lang w:eastAsia="zh-CN"/>
        </w:rPr>
        <w:t xml:space="preserve"> circuit</w:t>
      </w:r>
      <w:r w:rsidR="009C6EE2">
        <w:rPr>
          <w:rFonts w:eastAsia="SimSun"/>
          <w:sz w:val="22"/>
          <w:szCs w:val="22"/>
          <w:lang w:eastAsia="zh-CN"/>
        </w:rPr>
        <w:t xml:space="preserve"> </w:t>
      </w:r>
      <w:r w:rsidR="00106D88">
        <w:rPr>
          <w:rFonts w:eastAsia="SimSun"/>
          <w:sz w:val="22"/>
          <w:szCs w:val="22"/>
          <w:lang w:eastAsia="zh-CN"/>
        </w:rPr>
        <w:t xml:space="preserve">but not as much for </w:t>
      </w:r>
      <w:r w:rsidR="000411AF">
        <w:rPr>
          <w:rFonts w:eastAsia="SimSun"/>
          <w:sz w:val="22"/>
          <w:szCs w:val="22"/>
          <w:lang w:eastAsia="zh-CN"/>
        </w:rPr>
        <w:t>the three</w:t>
      </w:r>
      <w:r w:rsidR="009C6EE2">
        <w:rPr>
          <w:rFonts w:eastAsia="SimSun"/>
          <w:sz w:val="22"/>
          <w:szCs w:val="22"/>
          <w:lang w:eastAsia="zh-CN"/>
        </w:rPr>
        <w:t xml:space="preserve">-stage circuit. </w:t>
      </w:r>
      <w:r w:rsidR="00F80499">
        <w:rPr>
          <w:rFonts w:eastAsia="SimSun"/>
          <w:sz w:val="22"/>
          <w:szCs w:val="22"/>
          <w:lang w:eastAsia="zh-CN"/>
        </w:rPr>
        <w:t>T</w:t>
      </w:r>
      <w:r w:rsidR="002025DB" w:rsidRPr="00B741B2">
        <w:rPr>
          <w:rFonts w:eastAsia="SimSun"/>
          <w:sz w:val="22"/>
          <w:szCs w:val="22"/>
          <w:lang w:eastAsia="zh-CN"/>
        </w:rPr>
        <w:t>he theoretical</w:t>
      </w:r>
      <w:r w:rsidR="002957EE" w:rsidRPr="00B741B2">
        <w:rPr>
          <w:rFonts w:eastAsia="SimSun"/>
          <w:sz w:val="22"/>
          <w:szCs w:val="22"/>
          <w:lang w:eastAsia="zh-CN"/>
        </w:rPr>
        <w:t xml:space="preserve"> equati</w:t>
      </w:r>
      <w:r w:rsidR="006B085F" w:rsidRPr="00B741B2">
        <w:rPr>
          <w:rFonts w:eastAsia="SimSun"/>
          <w:sz w:val="22"/>
          <w:szCs w:val="22"/>
          <w:lang w:eastAsia="zh-CN"/>
        </w:rPr>
        <w:t xml:space="preserve">on for the </w:t>
      </w:r>
      <w:r w:rsidR="00B97476" w:rsidRPr="00B741B2">
        <w:rPr>
          <w:rFonts w:eastAsia="SimSun"/>
          <w:sz w:val="22"/>
          <w:szCs w:val="22"/>
          <w:lang w:eastAsia="zh-CN"/>
        </w:rPr>
        <w:t>two-stage circuit</w:t>
      </w:r>
      <m:oMath>
        <m:r>
          <w:rPr>
            <w:rFonts w:ascii="Cambria Math" w:eastAsia="SimSun" w:hAnsi="Cambria Math"/>
            <w:sz w:val="22"/>
            <w:szCs w:val="22"/>
            <w:lang w:eastAsia="zh-CN"/>
          </w:rPr>
          <m:t>τ =</m:t>
        </m:r>
        <m:d>
          <m:dPr>
            <m:ctrlPr>
              <w:rPr>
                <w:rFonts w:ascii="Cambria Math" w:eastAsia="SimSun" w:hAnsi="Cambria Math"/>
                <w:i/>
                <w:sz w:val="22"/>
                <w:szCs w:val="22"/>
                <w:lang w:eastAsia="zh-CN"/>
              </w:rPr>
            </m:ctrlPr>
          </m:dPr>
          <m:e>
            <m:r>
              <w:rPr>
                <w:rFonts w:ascii="Cambria Math" w:eastAsia="SimSun" w:hAnsi="Cambria Math"/>
                <w:sz w:val="22"/>
                <w:szCs w:val="22"/>
                <w:lang w:eastAsia="zh-CN"/>
              </w:rPr>
              <m:t>R1</m:t>
            </m:r>
          </m:e>
        </m:d>
        <m:r>
          <w:rPr>
            <w:rFonts w:ascii="Cambria Math" w:eastAsia="SimSun" w:hAnsi="Cambria Math"/>
            <w:sz w:val="22"/>
            <w:szCs w:val="22"/>
            <w:lang w:eastAsia="zh-CN"/>
          </w:rPr>
          <m:t>C1+</m:t>
        </m:r>
        <m:d>
          <m:dPr>
            <m:ctrlPr>
              <w:rPr>
                <w:rFonts w:ascii="Cambria Math" w:eastAsia="SimSun" w:hAnsi="Cambria Math"/>
                <w:i/>
                <w:sz w:val="22"/>
                <w:szCs w:val="22"/>
                <w:lang w:eastAsia="zh-CN"/>
              </w:rPr>
            </m:ctrlPr>
          </m:dPr>
          <m:e>
            <m:r>
              <w:rPr>
                <w:rFonts w:ascii="Cambria Math" w:eastAsia="SimSun" w:hAnsi="Cambria Math"/>
                <w:sz w:val="22"/>
                <w:szCs w:val="22"/>
                <w:lang w:eastAsia="zh-CN"/>
              </w:rPr>
              <m:t>R1+R2</m:t>
            </m:r>
          </m:e>
        </m:d>
        <m:r>
          <w:rPr>
            <w:rFonts w:ascii="Cambria Math" w:eastAsia="SimSun" w:hAnsi="Cambria Math"/>
            <w:sz w:val="22"/>
            <w:szCs w:val="22"/>
            <w:lang w:eastAsia="zh-CN"/>
          </w:rPr>
          <m:t>C2</m:t>
        </m:r>
      </m:oMath>
      <w:r w:rsidR="002025DB" w:rsidRPr="00B741B2">
        <w:rPr>
          <w:rFonts w:eastAsia="SimSun"/>
          <w:sz w:val="22"/>
          <w:szCs w:val="22"/>
          <w:lang w:eastAsia="zh-CN"/>
        </w:rPr>
        <w:t xml:space="preserve"> </w:t>
      </w:r>
      <w:r w:rsidR="00A3575E" w:rsidRPr="00B741B2">
        <w:rPr>
          <w:rFonts w:eastAsia="SimSun"/>
          <w:sz w:val="22"/>
          <w:szCs w:val="22"/>
          <w:lang w:eastAsia="zh-CN"/>
        </w:rPr>
        <w:t>yielded</w:t>
      </w:r>
      <w:r w:rsidR="002025DB" w:rsidRPr="00B741B2">
        <w:rPr>
          <w:rFonts w:eastAsia="SimSun"/>
          <w:sz w:val="22"/>
          <w:szCs w:val="22"/>
          <w:lang w:eastAsia="zh-CN"/>
        </w:rPr>
        <w:t xml:space="preserve"> 0.</w:t>
      </w:r>
      <w:r w:rsidR="00F80499">
        <w:rPr>
          <w:rFonts w:eastAsia="SimSun"/>
          <w:sz w:val="22"/>
          <w:szCs w:val="22"/>
          <w:lang w:eastAsia="zh-CN"/>
        </w:rPr>
        <w:t>000</w:t>
      </w:r>
      <w:r w:rsidR="002025DB" w:rsidRPr="00B741B2">
        <w:rPr>
          <w:rFonts w:eastAsia="SimSun"/>
          <w:sz w:val="22"/>
          <w:szCs w:val="22"/>
          <w:lang w:eastAsia="zh-CN"/>
        </w:rPr>
        <w:t>3</w:t>
      </w:r>
      <w:r w:rsidR="00D65737">
        <w:rPr>
          <w:rFonts w:eastAsia="SimSun"/>
          <w:sz w:val="22"/>
          <w:szCs w:val="22"/>
          <w:lang w:eastAsia="zh-CN"/>
        </w:rPr>
        <w:t>s</w:t>
      </w:r>
      <w:r w:rsidR="002025DB" w:rsidRPr="00B741B2">
        <w:rPr>
          <w:rFonts w:eastAsia="SimSun"/>
          <w:sz w:val="22"/>
          <w:szCs w:val="22"/>
          <w:lang w:eastAsia="zh-CN"/>
        </w:rPr>
        <w:t xml:space="preserve"> </w:t>
      </w:r>
      <w:r w:rsidR="00BA437A" w:rsidRPr="00576115">
        <w:rPr>
          <w:rFonts w:eastAsia="SimSun"/>
          <w:sz w:val="22"/>
          <w:szCs w:val="22"/>
          <w:lang w:eastAsia="zh-CN"/>
        </w:rPr>
        <w:t xml:space="preserve">as the time constant and though the </w:t>
      </w:r>
      <w:r w:rsidR="00055CEA">
        <w:rPr>
          <w:rFonts w:eastAsia="SimSun"/>
          <w:sz w:val="22"/>
          <w:szCs w:val="22"/>
          <w:lang w:eastAsia="zh-CN"/>
        </w:rPr>
        <w:t>calculations</w:t>
      </w:r>
      <w:r w:rsidR="00BA437A" w:rsidRPr="00576115">
        <w:rPr>
          <w:rFonts w:eastAsia="SimSun"/>
          <w:sz w:val="22"/>
          <w:szCs w:val="22"/>
          <w:lang w:eastAsia="zh-CN"/>
        </w:rPr>
        <w:t xml:space="preserve"> matched up, the individual values for each time were slightly off</w:t>
      </w:r>
      <w:r w:rsidR="00BA437A">
        <w:rPr>
          <w:rFonts w:eastAsia="SimSun"/>
          <w:sz w:val="22"/>
          <w:szCs w:val="22"/>
          <w:lang w:eastAsia="zh-CN"/>
        </w:rPr>
        <w:t xml:space="preserve">. </w:t>
      </w:r>
      <w:r w:rsidR="006E1B16">
        <w:rPr>
          <w:rFonts w:eastAsia="SimSun"/>
          <w:sz w:val="22"/>
          <w:szCs w:val="22"/>
          <w:lang w:eastAsia="zh-CN"/>
        </w:rPr>
        <w:t>T</w:t>
      </w:r>
      <w:r w:rsidR="006E1B16" w:rsidRPr="00B741B2">
        <w:rPr>
          <w:rFonts w:eastAsia="SimSun"/>
          <w:sz w:val="22"/>
          <w:szCs w:val="22"/>
          <w:lang w:eastAsia="zh-CN"/>
        </w:rPr>
        <w:t xml:space="preserve">he theoretical equation for the three-stage circuit </w:t>
      </w:r>
      <m:oMath>
        <m:r>
          <w:rPr>
            <w:rFonts w:ascii="Cambria Math" w:eastAsia="SimSun" w:hAnsi="Cambria Math"/>
            <w:sz w:val="22"/>
            <w:szCs w:val="22"/>
            <w:lang w:eastAsia="zh-CN"/>
          </w:rPr>
          <m:t>τ =</m:t>
        </m:r>
        <m:d>
          <m:dPr>
            <m:ctrlPr>
              <w:rPr>
                <w:rFonts w:ascii="Cambria Math" w:eastAsia="SimSun" w:hAnsi="Cambria Math"/>
                <w:i/>
                <w:sz w:val="22"/>
                <w:szCs w:val="22"/>
                <w:lang w:eastAsia="zh-CN"/>
              </w:rPr>
            </m:ctrlPr>
          </m:dPr>
          <m:e>
            <m:r>
              <w:rPr>
                <w:rFonts w:ascii="Cambria Math" w:eastAsia="SimSun" w:hAnsi="Cambria Math"/>
                <w:sz w:val="22"/>
                <w:szCs w:val="22"/>
                <w:lang w:eastAsia="zh-CN"/>
              </w:rPr>
              <m:t>R1</m:t>
            </m:r>
          </m:e>
        </m:d>
        <m:r>
          <w:rPr>
            <w:rFonts w:ascii="Cambria Math" w:eastAsia="SimSun" w:hAnsi="Cambria Math"/>
            <w:sz w:val="22"/>
            <w:szCs w:val="22"/>
            <w:lang w:eastAsia="zh-CN"/>
          </w:rPr>
          <m:t>C1+</m:t>
        </m:r>
        <m:d>
          <m:dPr>
            <m:ctrlPr>
              <w:rPr>
                <w:rFonts w:ascii="Cambria Math" w:eastAsia="SimSun" w:hAnsi="Cambria Math"/>
                <w:i/>
                <w:sz w:val="22"/>
                <w:szCs w:val="22"/>
                <w:lang w:eastAsia="zh-CN"/>
              </w:rPr>
            </m:ctrlPr>
          </m:dPr>
          <m:e>
            <m:r>
              <w:rPr>
                <w:rFonts w:ascii="Cambria Math" w:eastAsia="SimSun" w:hAnsi="Cambria Math"/>
                <w:sz w:val="22"/>
                <w:szCs w:val="22"/>
                <w:lang w:eastAsia="zh-CN"/>
              </w:rPr>
              <m:t>R1+R2</m:t>
            </m:r>
          </m:e>
        </m:d>
        <m:r>
          <w:rPr>
            <w:rFonts w:ascii="Cambria Math" w:eastAsia="SimSun" w:hAnsi="Cambria Math"/>
            <w:sz w:val="22"/>
            <w:szCs w:val="22"/>
            <w:lang w:eastAsia="zh-CN"/>
          </w:rPr>
          <m:t>C2+</m:t>
        </m:r>
        <m:d>
          <m:dPr>
            <m:ctrlPr>
              <w:rPr>
                <w:rFonts w:ascii="Cambria Math" w:eastAsia="SimSun" w:hAnsi="Cambria Math"/>
                <w:i/>
                <w:sz w:val="22"/>
                <w:szCs w:val="22"/>
                <w:lang w:eastAsia="zh-CN"/>
              </w:rPr>
            </m:ctrlPr>
          </m:dPr>
          <m:e>
            <m:r>
              <w:rPr>
                <w:rFonts w:ascii="Cambria Math" w:eastAsia="SimSun" w:hAnsi="Cambria Math"/>
                <w:sz w:val="22"/>
                <w:szCs w:val="22"/>
                <w:lang w:eastAsia="zh-CN"/>
              </w:rPr>
              <m:t>R1+R2+R3</m:t>
            </m:r>
          </m:e>
        </m:d>
        <m:r>
          <w:rPr>
            <w:rFonts w:ascii="Cambria Math" w:eastAsia="SimSun" w:hAnsi="Cambria Math"/>
            <w:sz w:val="22"/>
            <w:szCs w:val="22"/>
            <w:lang w:eastAsia="zh-CN"/>
          </w:rPr>
          <m:t>C3</m:t>
        </m:r>
      </m:oMath>
      <w:r w:rsidR="006E1B16" w:rsidRPr="00B741B2">
        <w:rPr>
          <w:rFonts w:eastAsia="SimSun"/>
          <w:sz w:val="22"/>
          <w:szCs w:val="22"/>
          <w:lang w:eastAsia="zh-CN"/>
        </w:rPr>
        <w:t xml:space="preserve"> yielded 0.</w:t>
      </w:r>
      <w:r w:rsidR="006E1B16">
        <w:rPr>
          <w:rFonts w:eastAsia="SimSun"/>
          <w:sz w:val="22"/>
          <w:szCs w:val="22"/>
          <w:lang w:eastAsia="zh-CN"/>
        </w:rPr>
        <w:t>000</w:t>
      </w:r>
      <w:r w:rsidR="006E1B16" w:rsidRPr="00B741B2">
        <w:rPr>
          <w:rFonts w:eastAsia="SimSun"/>
          <w:sz w:val="22"/>
          <w:szCs w:val="22"/>
          <w:lang w:eastAsia="zh-CN"/>
        </w:rPr>
        <w:t>6</w:t>
      </w:r>
      <w:r w:rsidR="00D65737">
        <w:rPr>
          <w:rFonts w:eastAsia="SimSun"/>
          <w:sz w:val="22"/>
          <w:szCs w:val="22"/>
          <w:lang w:eastAsia="zh-CN"/>
        </w:rPr>
        <w:t>s</w:t>
      </w:r>
      <w:r w:rsidR="006E1B16" w:rsidRPr="00B741B2">
        <w:rPr>
          <w:rFonts w:eastAsia="SimSun"/>
          <w:sz w:val="22"/>
          <w:szCs w:val="22"/>
          <w:lang w:eastAsia="zh-CN"/>
        </w:rPr>
        <w:t xml:space="preserve"> </w:t>
      </w:r>
      <w:r w:rsidR="006E1B16">
        <w:rPr>
          <w:rFonts w:eastAsia="SimSun"/>
          <w:sz w:val="22"/>
          <w:szCs w:val="22"/>
          <w:lang w:eastAsia="zh-CN"/>
        </w:rPr>
        <w:t xml:space="preserve">as the time constant but </w:t>
      </w:r>
      <w:r w:rsidR="00055CEA">
        <w:rPr>
          <w:rFonts w:eastAsia="SimSun"/>
          <w:sz w:val="22"/>
          <w:szCs w:val="22"/>
          <w:lang w:eastAsia="zh-CN"/>
        </w:rPr>
        <w:t>calculations</w:t>
      </w:r>
      <w:r w:rsidR="006E1B16">
        <w:rPr>
          <w:rFonts w:eastAsia="SimSun"/>
          <w:sz w:val="22"/>
          <w:szCs w:val="22"/>
          <w:lang w:eastAsia="zh-CN"/>
        </w:rPr>
        <w:t xml:space="preserve"> did not quite align with this value. </w:t>
      </w:r>
      <w:r w:rsidR="00BA437A" w:rsidRPr="006E1B16">
        <w:rPr>
          <w:rFonts w:eastAsia="SimSun"/>
          <w:sz w:val="22"/>
          <w:szCs w:val="22"/>
          <w:lang w:eastAsia="zh-CN"/>
        </w:rPr>
        <w:t xml:space="preserve">This </w:t>
      </w:r>
      <w:r w:rsidR="002025DB" w:rsidRPr="006E1B16">
        <w:rPr>
          <w:rFonts w:eastAsia="SimSun"/>
          <w:sz w:val="22"/>
          <w:szCs w:val="22"/>
          <w:lang w:eastAsia="zh-CN"/>
        </w:rPr>
        <w:t>can be contributed to how time values were recorded by moving the X cursor until it intersected with the Y which was placed at the voltage</w:t>
      </w:r>
      <w:r w:rsidR="00C04DB8">
        <w:rPr>
          <w:rFonts w:eastAsia="SimSun"/>
          <w:sz w:val="22"/>
          <w:szCs w:val="22"/>
          <w:lang w:eastAsia="zh-CN"/>
        </w:rPr>
        <w:t>.</w:t>
      </w:r>
    </w:p>
    <w:p w14:paraId="2C2D6C19" w14:textId="47BEA9FA" w:rsidR="00A05124" w:rsidRDefault="00A05124" w:rsidP="00376DE6">
      <w:pPr>
        <w:pStyle w:val="ListParagraph"/>
        <w:spacing w:line="240" w:lineRule="exact"/>
        <w:ind w:left="540"/>
        <w:jc w:val="both"/>
        <w:rPr>
          <w:rFonts w:eastAsia="SimSun"/>
          <w:sz w:val="22"/>
          <w:szCs w:val="22"/>
          <w:lang w:eastAsia="zh-CN"/>
        </w:rPr>
      </w:pPr>
    </w:p>
    <w:p w14:paraId="62AFD75C" w14:textId="05C38865" w:rsidR="000A5A75" w:rsidRDefault="003500D9" w:rsidP="001A61A0">
      <w:pPr>
        <w:spacing w:line="240" w:lineRule="exact"/>
        <w:ind w:firstLine="180"/>
        <w:jc w:val="both"/>
        <w:rPr>
          <w:rFonts w:eastAsia="SimSun"/>
          <w:sz w:val="22"/>
          <w:szCs w:val="22"/>
          <w:lang w:eastAsia="zh-CN"/>
        </w:rPr>
      </w:pPr>
      <w:r>
        <w:rPr>
          <w:rFonts w:eastAsia="SimSun"/>
          <w:sz w:val="22"/>
          <w:szCs w:val="22"/>
          <w:lang w:eastAsia="zh-CN"/>
        </w:rPr>
        <w:lastRenderedPageBreak/>
        <w:t xml:space="preserve">The next part of this lab </w:t>
      </w:r>
      <w:r w:rsidR="00046F65">
        <w:rPr>
          <w:rFonts w:eastAsia="SimSun"/>
          <w:sz w:val="22"/>
          <w:szCs w:val="22"/>
          <w:lang w:eastAsia="zh-CN"/>
        </w:rPr>
        <w:t>used</w:t>
      </w:r>
      <w:r w:rsidR="00FF1CC2">
        <w:rPr>
          <w:rFonts w:eastAsia="SimSun"/>
          <w:sz w:val="22"/>
          <w:szCs w:val="22"/>
          <w:lang w:eastAsia="zh-CN"/>
        </w:rPr>
        <w:t xml:space="preserve"> the circuit in </w:t>
      </w:r>
      <w:r w:rsidR="002F17CB">
        <w:rPr>
          <w:rFonts w:eastAsia="SimSun"/>
          <w:sz w:val="22"/>
          <w:szCs w:val="22"/>
          <w:lang w:eastAsia="zh-CN"/>
        </w:rPr>
        <w:fldChar w:fldCharType="begin"/>
      </w:r>
      <w:r w:rsidR="002F17CB">
        <w:rPr>
          <w:rFonts w:eastAsia="SimSun"/>
          <w:sz w:val="22"/>
          <w:szCs w:val="22"/>
          <w:lang w:eastAsia="zh-CN"/>
        </w:rPr>
        <w:instrText xml:space="preserve"> REF _Ref159766544 \h </w:instrText>
      </w:r>
      <w:r w:rsidR="002F17CB">
        <w:rPr>
          <w:rFonts w:eastAsia="SimSun"/>
          <w:sz w:val="22"/>
          <w:szCs w:val="22"/>
          <w:lang w:eastAsia="zh-CN"/>
        </w:rPr>
      </w:r>
      <w:r w:rsidR="002F17CB">
        <w:rPr>
          <w:rFonts w:eastAsia="SimSun"/>
          <w:sz w:val="22"/>
          <w:szCs w:val="22"/>
          <w:lang w:eastAsia="zh-CN"/>
        </w:rPr>
        <w:fldChar w:fldCharType="separate"/>
      </w:r>
      <w:r w:rsidR="00DC23E7">
        <w:t xml:space="preserve">Figure </w:t>
      </w:r>
      <w:r w:rsidR="00DC23E7">
        <w:rPr>
          <w:noProof/>
        </w:rPr>
        <w:t>1</w:t>
      </w:r>
      <w:r w:rsidR="002F17CB">
        <w:rPr>
          <w:rFonts w:eastAsia="SimSun"/>
          <w:sz w:val="22"/>
          <w:szCs w:val="22"/>
          <w:lang w:eastAsia="zh-CN"/>
        </w:rPr>
        <w:fldChar w:fldCharType="end"/>
      </w:r>
      <w:r w:rsidR="00023F30">
        <w:rPr>
          <w:rFonts w:eastAsia="SimSun"/>
          <w:sz w:val="22"/>
          <w:szCs w:val="22"/>
          <w:lang w:eastAsia="zh-CN"/>
        </w:rPr>
        <w:t xml:space="preserve">. The waveform generator was </w:t>
      </w:r>
      <w:r w:rsidR="00DE7850">
        <w:rPr>
          <w:rFonts w:eastAsia="SimSun"/>
          <w:sz w:val="22"/>
          <w:szCs w:val="22"/>
          <w:lang w:eastAsia="zh-CN"/>
        </w:rPr>
        <w:t xml:space="preserve">then </w:t>
      </w:r>
      <w:r w:rsidR="00B95AD8">
        <w:rPr>
          <w:rFonts w:eastAsia="SimSun"/>
          <w:sz w:val="22"/>
          <w:szCs w:val="22"/>
          <w:lang w:eastAsia="zh-CN"/>
        </w:rPr>
        <w:t>set up</w:t>
      </w:r>
      <w:r w:rsidR="00F64500">
        <w:rPr>
          <w:rFonts w:eastAsia="SimSun"/>
          <w:sz w:val="22"/>
          <w:szCs w:val="22"/>
          <w:lang w:eastAsia="zh-CN"/>
        </w:rPr>
        <w:t xml:space="preserve"> </w:t>
      </w:r>
      <w:r w:rsidR="006C7C7F">
        <w:rPr>
          <w:rFonts w:eastAsia="SimSun"/>
          <w:sz w:val="22"/>
          <w:szCs w:val="22"/>
          <w:lang w:eastAsia="zh-CN"/>
        </w:rPr>
        <w:t>to run</w:t>
      </w:r>
      <w:r w:rsidR="00F64500">
        <w:rPr>
          <w:rFonts w:eastAsia="SimSun"/>
          <w:sz w:val="22"/>
          <w:szCs w:val="22"/>
          <w:lang w:eastAsia="zh-CN"/>
        </w:rPr>
        <w:t xml:space="preserve"> the </w:t>
      </w:r>
      <w:r w:rsidR="006C7C7F">
        <w:rPr>
          <w:rFonts w:eastAsia="SimSun"/>
          <w:sz w:val="22"/>
          <w:szCs w:val="22"/>
          <w:lang w:eastAsia="zh-CN"/>
        </w:rPr>
        <w:t>sinusoidal wave from</w:t>
      </w:r>
      <w:r w:rsidR="004B27BB">
        <w:rPr>
          <w:rFonts w:eastAsia="SimSun"/>
          <w:sz w:val="22"/>
          <w:szCs w:val="22"/>
          <w:lang w:eastAsia="zh-CN"/>
        </w:rPr>
        <w:t xml:space="preserve"> the </w:t>
      </w:r>
      <w:r w:rsidR="006C7C7F">
        <w:rPr>
          <w:rFonts w:eastAsia="SimSun"/>
          <w:sz w:val="22"/>
          <w:szCs w:val="22"/>
          <w:lang w:eastAsia="zh-CN"/>
        </w:rPr>
        <w:t>lab procedure.</w:t>
      </w:r>
      <w:r w:rsidR="00C7340D">
        <w:rPr>
          <w:rFonts w:eastAsia="SimSun"/>
          <w:sz w:val="22"/>
          <w:szCs w:val="22"/>
          <w:lang w:eastAsia="zh-CN"/>
        </w:rPr>
        <w:t xml:space="preserve"> The oscilloscope was then set up </w:t>
      </w:r>
      <w:r w:rsidR="0096235B">
        <w:rPr>
          <w:rFonts w:eastAsia="SimSun"/>
          <w:sz w:val="22"/>
          <w:szCs w:val="22"/>
          <w:lang w:eastAsia="zh-CN"/>
        </w:rPr>
        <w:t>to use</w:t>
      </w:r>
      <w:r w:rsidR="001A323B">
        <w:rPr>
          <w:rFonts w:eastAsia="SimSun"/>
          <w:sz w:val="22"/>
          <w:szCs w:val="22"/>
          <w:lang w:eastAsia="zh-CN"/>
        </w:rPr>
        <w:t xml:space="preserve"> Channel 1 and 2 </w:t>
      </w:r>
      <w:r w:rsidR="00D10195">
        <w:rPr>
          <w:rFonts w:eastAsia="SimSun"/>
          <w:sz w:val="22"/>
          <w:szCs w:val="22"/>
          <w:lang w:eastAsia="zh-CN"/>
        </w:rPr>
        <w:t>to</w:t>
      </w:r>
      <w:r w:rsidR="00C7340D">
        <w:rPr>
          <w:rFonts w:eastAsia="SimSun"/>
          <w:sz w:val="22"/>
          <w:szCs w:val="22"/>
          <w:lang w:eastAsia="zh-CN"/>
        </w:rPr>
        <w:t xml:space="preserve"> measure the input voltage </w:t>
      </w:r>
      <w:r w:rsidR="004D5B3B">
        <w:rPr>
          <w:rFonts w:eastAsia="SimSun"/>
          <w:sz w:val="22"/>
          <w:szCs w:val="22"/>
          <w:lang w:eastAsia="zh-CN"/>
        </w:rPr>
        <w:t xml:space="preserve">and voltage over the capacitor. The </w:t>
      </w:r>
      <w:r w:rsidR="004347A0">
        <w:rPr>
          <w:rFonts w:eastAsia="SimSun"/>
          <w:sz w:val="22"/>
          <w:szCs w:val="22"/>
          <w:lang w:eastAsia="zh-CN"/>
        </w:rPr>
        <w:t xml:space="preserve">image of the </w:t>
      </w:r>
      <w:r w:rsidR="004158E4">
        <w:rPr>
          <w:rFonts w:eastAsia="SimSun"/>
          <w:sz w:val="22"/>
          <w:szCs w:val="22"/>
          <w:lang w:eastAsia="zh-CN"/>
        </w:rPr>
        <w:t xml:space="preserve">waveforms and measured values can be seen in </w:t>
      </w:r>
      <w:r w:rsidR="00BE563A">
        <w:rPr>
          <w:rFonts w:eastAsia="SimSun"/>
          <w:sz w:val="22"/>
          <w:szCs w:val="22"/>
          <w:lang w:eastAsia="zh-CN"/>
        </w:rPr>
        <w:t xml:space="preserve">Figure </w:t>
      </w:r>
      <w:r w:rsidR="00E267E2">
        <w:rPr>
          <w:rFonts w:eastAsia="SimSun"/>
          <w:sz w:val="22"/>
          <w:szCs w:val="22"/>
          <w:lang w:eastAsia="zh-CN"/>
        </w:rPr>
        <w:t>7</w:t>
      </w:r>
      <w:r w:rsidR="004158E4">
        <w:rPr>
          <w:rFonts w:eastAsia="SimSun"/>
          <w:sz w:val="22"/>
          <w:szCs w:val="22"/>
          <w:lang w:eastAsia="zh-CN"/>
        </w:rPr>
        <w:t>.</w:t>
      </w:r>
      <w:r w:rsidR="003376A3">
        <w:rPr>
          <w:rFonts w:eastAsia="SimSun"/>
          <w:sz w:val="22"/>
          <w:szCs w:val="22"/>
          <w:lang w:eastAsia="zh-CN"/>
        </w:rPr>
        <w:t xml:space="preserve"> </w:t>
      </w:r>
    </w:p>
    <w:p w14:paraId="5B4792F7" w14:textId="77777777" w:rsidR="00376DE6" w:rsidRDefault="00376DE6" w:rsidP="001A61A0">
      <w:pPr>
        <w:spacing w:line="240" w:lineRule="exact"/>
        <w:ind w:firstLine="180"/>
        <w:jc w:val="both"/>
        <w:rPr>
          <w:rFonts w:eastAsia="SimSun"/>
          <w:sz w:val="22"/>
          <w:szCs w:val="22"/>
          <w:lang w:eastAsia="zh-CN"/>
        </w:rPr>
      </w:pPr>
    </w:p>
    <w:tbl>
      <w:tblPr>
        <w:tblStyle w:val="TableGrid"/>
        <w:tblW w:w="0" w:type="auto"/>
        <w:tblLook w:val="04A0" w:firstRow="1" w:lastRow="0" w:firstColumn="1" w:lastColumn="0" w:noHBand="0" w:noVBand="1"/>
      </w:tblPr>
      <w:tblGrid>
        <w:gridCol w:w="4454"/>
      </w:tblGrid>
      <w:tr w:rsidR="000A5A75" w14:paraId="33619C0A" w14:textId="77777777">
        <w:tc>
          <w:tcPr>
            <w:tcW w:w="4454" w:type="dxa"/>
          </w:tcPr>
          <w:p w14:paraId="66891117" w14:textId="1E0A29A1" w:rsidR="000A5A75" w:rsidRPr="001F135E" w:rsidRDefault="00FC6E54">
            <w:pPr>
              <w:pStyle w:val="NormalWeb"/>
            </w:pPr>
            <w:r>
              <w:rPr>
                <w:noProof/>
              </w:rPr>
              <w:drawing>
                <wp:inline distT="0" distB="0" distL="0" distR="0" wp14:anchorId="06EBC050" wp14:editId="6D711CE6">
                  <wp:extent cx="2491590" cy="1862552"/>
                  <wp:effectExtent l="0" t="0" r="3810" b="0"/>
                  <wp:docPr id="113989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2491590" cy="1862552"/>
                          </a:xfrm>
                          <a:prstGeom prst="rect">
                            <a:avLst/>
                          </a:prstGeom>
                        </pic:spPr>
                      </pic:pic>
                    </a:graphicData>
                  </a:graphic>
                </wp:inline>
              </w:drawing>
            </w:r>
          </w:p>
        </w:tc>
      </w:tr>
      <w:tr w:rsidR="000A5A75" w14:paraId="580AF64A" w14:textId="77777777">
        <w:tc>
          <w:tcPr>
            <w:tcW w:w="4454" w:type="dxa"/>
          </w:tcPr>
          <w:p w14:paraId="42ABE8B3" w14:textId="1386A216" w:rsidR="000A5A75" w:rsidRDefault="000A5A75">
            <w:pPr>
              <w:spacing w:line="240" w:lineRule="exact"/>
              <w:jc w:val="both"/>
              <w:rPr>
                <w:rFonts w:eastAsia="SimSun"/>
                <w:sz w:val="22"/>
                <w:szCs w:val="22"/>
                <w:lang w:eastAsia="zh-CN"/>
              </w:rPr>
            </w:pPr>
            <w:r>
              <w:t xml:space="preserve">Figure </w:t>
            </w:r>
            <w:r w:rsidR="00E267E2">
              <w:t>7</w:t>
            </w:r>
            <w:r>
              <w:t xml:space="preserve">. </w:t>
            </w:r>
            <w:r w:rsidR="008316CE" w:rsidRPr="00ED5360">
              <w:rPr>
                <w:i/>
                <w:iCs/>
              </w:rPr>
              <w:t>Input voltage (yellow) and output voltage</w:t>
            </w:r>
            <w:r w:rsidR="00ED5360" w:rsidRPr="00ED5360">
              <w:rPr>
                <w:i/>
                <w:iCs/>
              </w:rPr>
              <w:t xml:space="preserve"> </w:t>
            </w:r>
            <w:r w:rsidR="002F17CB">
              <w:rPr>
                <w:i/>
                <w:iCs/>
              </w:rPr>
              <w:t>over the capacitor</w:t>
            </w:r>
            <w:r w:rsidR="00ED5360" w:rsidRPr="00ED5360">
              <w:rPr>
                <w:i/>
                <w:iCs/>
              </w:rPr>
              <w:t xml:space="preserve"> (green) displayed on oscilloscope display</w:t>
            </w:r>
          </w:p>
        </w:tc>
      </w:tr>
    </w:tbl>
    <w:p w14:paraId="20DD5816" w14:textId="77777777" w:rsidR="000A5A75" w:rsidRDefault="000A5A75" w:rsidP="001A61A0">
      <w:pPr>
        <w:spacing w:line="240" w:lineRule="exact"/>
        <w:ind w:firstLine="180"/>
        <w:jc w:val="both"/>
        <w:rPr>
          <w:rFonts w:eastAsia="SimSun"/>
          <w:sz w:val="22"/>
          <w:szCs w:val="22"/>
          <w:lang w:eastAsia="zh-CN"/>
        </w:rPr>
      </w:pPr>
    </w:p>
    <w:p w14:paraId="71A7D58F" w14:textId="20D7F730" w:rsidR="00B66E79" w:rsidRDefault="00AC3855" w:rsidP="00BE563A">
      <w:pPr>
        <w:spacing w:line="240" w:lineRule="exact"/>
        <w:ind w:firstLine="180"/>
        <w:jc w:val="both"/>
        <w:rPr>
          <w:rFonts w:eastAsia="SimSun"/>
          <w:sz w:val="22"/>
          <w:szCs w:val="22"/>
          <w:lang w:eastAsia="zh-CN"/>
        </w:rPr>
      </w:pPr>
      <w:r>
        <w:rPr>
          <w:rFonts w:eastAsia="SimSun"/>
          <w:sz w:val="22"/>
          <w:szCs w:val="22"/>
          <w:lang w:eastAsia="zh-CN"/>
        </w:rPr>
        <w:t xml:space="preserve">After getting the oscilloscope set up, </w:t>
      </w:r>
      <w:r w:rsidR="006C1799">
        <w:rPr>
          <w:rFonts w:eastAsia="SimSun"/>
          <w:sz w:val="22"/>
          <w:szCs w:val="22"/>
          <w:lang w:eastAsia="zh-CN"/>
        </w:rPr>
        <w:t xml:space="preserve">the RC response of the circuit was measured by adjusting the </w:t>
      </w:r>
      <w:r w:rsidR="00DD2211">
        <w:rPr>
          <w:rFonts w:eastAsia="SimSun"/>
          <w:sz w:val="22"/>
          <w:szCs w:val="22"/>
          <w:lang w:eastAsia="zh-CN"/>
        </w:rPr>
        <w:t>starting input frequency of the waveform generator</w:t>
      </w:r>
      <w:r w:rsidR="00D77F81">
        <w:rPr>
          <w:rFonts w:eastAsia="SimSun"/>
          <w:sz w:val="22"/>
          <w:szCs w:val="22"/>
          <w:lang w:eastAsia="zh-CN"/>
        </w:rPr>
        <w:t xml:space="preserve">, starting from 10 Hz </w:t>
      </w:r>
      <w:r w:rsidR="004D499E">
        <w:rPr>
          <w:rFonts w:eastAsia="SimSun"/>
          <w:sz w:val="22"/>
          <w:szCs w:val="22"/>
          <w:lang w:eastAsia="zh-CN"/>
        </w:rPr>
        <w:t xml:space="preserve">to then </w:t>
      </w:r>
      <w:r w:rsidR="00D10195">
        <w:rPr>
          <w:rFonts w:eastAsia="SimSun"/>
          <w:sz w:val="22"/>
          <w:szCs w:val="22"/>
          <w:lang w:eastAsia="zh-CN"/>
        </w:rPr>
        <w:t>ending</w:t>
      </w:r>
      <w:r w:rsidR="004D499E">
        <w:rPr>
          <w:rFonts w:eastAsia="SimSun"/>
          <w:sz w:val="22"/>
          <w:szCs w:val="22"/>
          <w:lang w:eastAsia="zh-CN"/>
        </w:rPr>
        <w:t xml:space="preserve"> at 1 MHz</w:t>
      </w:r>
      <w:r w:rsidR="007354A0">
        <w:rPr>
          <w:rFonts w:eastAsia="SimSun"/>
          <w:sz w:val="22"/>
          <w:szCs w:val="22"/>
          <w:lang w:eastAsia="zh-CN"/>
        </w:rPr>
        <w:t xml:space="preserve"> </w:t>
      </w:r>
      <w:r w:rsidR="00D10195">
        <w:rPr>
          <w:rFonts w:eastAsia="SimSun"/>
          <w:sz w:val="22"/>
          <w:szCs w:val="22"/>
          <w:lang w:eastAsia="zh-CN"/>
        </w:rPr>
        <w:t>to</w:t>
      </w:r>
      <w:r w:rsidR="007354A0">
        <w:rPr>
          <w:rFonts w:eastAsia="SimSun"/>
          <w:sz w:val="22"/>
          <w:szCs w:val="22"/>
          <w:lang w:eastAsia="zh-CN"/>
        </w:rPr>
        <w:t xml:space="preserve"> see the </w:t>
      </w:r>
      <w:r w:rsidR="009529D9">
        <w:rPr>
          <w:rFonts w:eastAsia="SimSun"/>
          <w:sz w:val="22"/>
          <w:szCs w:val="22"/>
          <w:lang w:eastAsia="zh-CN"/>
        </w:rPr>
        <w:t xml:space="preserve">changing in amplitude for the output signals. </w:t>
      </w:r>
      <w:r w:rsidR="002E7606">
        <w:rPr>
          <w:rFonts w:eastAsia="SimSun"/>
          <w:sz w:val="22"/>
          <w:szCs w:val="22"/>
          <w:lang w:eastAsia="zh-CN"/>
        </w:rPr>
        <w:t>Once that was completed,</w:t>
      </w:r>
      <w:r w:rsidR="008D285F">
        <w:rPr>
          <w:rFonts w:eastAsia="SimSun"/>
          <w:sz w:val="22"/>
          <w:szCs w:val="22"/>
          <w:lang w:eastAsia="zh-CN"/>
        </w:rPr>
        <w:t xml:space="preserve"> the probes used to measure over the capacitor were then </w:t>
      </w:r>
      <w:r w:rsidR="00EF003E">
        <w:rPr>
          <w:rFonts w:eastAsia="SimSun"/>
          <w:sz w:val="22"/>
          <w:szCs w:val="22"/>
          <w:lang w:eastAsia="zh-CN"/>
        </w:rPr>
        <w:t>moved so that the voltage over the resistor could be measured.</w:t>
      </w:r>
      <w:r w:rsidR="0078089D">
        <w:rPr>
          <w:rFonts w:eastAsia="SimSun"/>
          <w:sz w:val="22"/>
          <w:szCs w:val="22"/>
          <w:lang w:eastAsia="zh-CN"/>
        </w:rPr>
        <w:t xml:space="preserve"> The same steps of </w:t>
      </w:r>
      <w:r w:rsidR="00DD1B1B">
        <w:rPr>
          <w:rFonts w:eastAsia="SimSun"/>
          <w:sz w:val="22"/>
          <w:szCs w:val="22"/>
          <w:lang w:eastAsia="zh-CN"/>
        </w:rPr>
        <w:t xml:space="preserve">adjusting the starting input frequency were conducted </w:t>
      </w:r>
      <w:r w:rsidR="00D10195">
        <w:rPr>
          <w:rFonts w:eastAsia="SimSun"/>
          <w:sz w:val="22"/>
          <w:szCs w:val="22"/>
          <w:lang w:eastAsia="zh-CN"/>
        </w:rPr>
        <w:t>to</w:t>
      </w:r>
      <w:r w:rsidR="00A35215">
        <w:rPr>
          <w:rFonts w:eastAsia="SimSun"/>
          <w:sz w:val="22"/>
          <w:szCs w:val="22"/>
          <w:lang w:eastAsia="zh-CN"/>
        </w:rPr>
        <w:t xml:space="preserve"> measure the amplitude of the output signals. </w:t>
      </w:r>
    </w:p>
    <w:p w14:paraId="48850D51" w14:textId="370D4DD1" w:rsidR="0032074E" w:rsidRDefault="00954FF0" w:rsidP="00B66E79">
      <w:pPr>
        <w:spacing w:line="240" w:lineRule="exact"/>
        <w:ind w:firstLine="180"/>
        <w:jc w:val="both"/>
        <w:rPr>
          <w:rFonts w:eastAsia="SimSun"/>
          <w:sz w:val="22"/>
          <w:szCs w:val="22"/>
          <w:lang w:eastAsia="zh-CN"/>
        </w:rPr>
      </w:pPr>
      <w:r>
        <w:rPr>
          <w:rFonts w:eastAsia="SimSun"/>
          <w:sz w:val="22"/>
          <w:szCs w:val="22"/>
          <w:lang w:eastAsia="zh-CN"/>
        </w:rPr>
        <w:t xml:space="preserve">From measuring the amplitude of the voltage across the capacitor, it was found that </w:t>
      </w:r>
      <w:r w:rsidR="00633FD9">
        <w:rPr>
          <w:rFonts w:eastAsia="SimSun"/>
          <w:sz w:val="22"/>
          <w:szCs w:val="22"/>
          <w:lang w:eastAsia="zh-CN"/>
        </w:rPr>
        <w:t xml:space="preserve">as frequency </w:t>
      </w:r>
      <w:r w:rsidR="0096235B">
        <w:rPr>
          <w:rFonts w:eastAsia="SimSun"/>
          <w:sz w:val="22"/>
          <w:szCs w:val="22"/>
          <w:lang w:eastAsia="zh-CN"/>
        </w:rPr>
        <w:t>increased, and</w:t>
      </w:r>
      <w:r w:rsidR="00633FD9">
        <w:rPr>
          <w:rFonts w:eastAsia="SimSun"/>
          <w:sz w:val="22"/>
          <w:szCs w:val="22"/>
          <w:lang w:eastAsia="zh-CN"/>
        </w:rPr>
        <w:t xml:space="preserve"> </w:t>
      </w:r>
      <w:r w:rsidR="004E090D">
        <w:rPr>
          <w:rFonts w:eastAsia="SimSun"/>
          <w:sz w:val="22"/>
          <w:szCs w:val="22"/>
          <w:lang w:eastAsia="zh-CN"/>
        </w:rPr>
        <w:t>the</w:t>
      </w:r>
      <w:r w:rsidR="006C31C4">
        <w:rPr>
          <w:rFonts w:eastAsia="SimSun"/>
          <w:sz w:val="22"/>
          <w:szCs w:val="22"/>
          <w:lang w:eastAsia="zh-CN"/>
        </w:rPr>
        <w:t xml:space="preserve"> </w:t>
      </w:r>
      <w:r w:rsidR="004706DD">
        <w:rPr>
          <w:rFonts w:eastAsia="SimSun"/>
          <w:sz w:val="22"/>
          <w:szCs w:val="22"/>
          <w:lang w:eastAsia="zh-CN"/>
        </w:rPr>
        <w:t xml:space="preserve">amplitude peak-to-peak voltage </w:t>
      </w:r>
      <w:r w:rsidR="000E7017">
        <w:rPr>
          <w:rFonts w:eastAsia="SimSun"/>
          <w:sz w:val="22"/>
          <w:szCs w:val="22"/>
          <w:lang w:eastAsia="zh-CN"/>
        </w:rPr>
        <w:t xml:space="preserve">was </w:t>
      </w:r>
      <w:r w:rsidR="00A92BEF">
        <w:rPr>
          <w:rFonts w:eastAsia="SimSun"/>
          <w:sz w:val="22"/>
          <w:szCs w:val="22"/>
          <w:lang w:eastAsia="zh-CN"/>
        </w:rPr>
        <w:t>decreasing.</w:t>
      </w:r>
      <w:r w:rsidR="000E7017">
        <w:rPr>
          <w:rFonts w:eastAsia="SimSun"/>
          <w:sz w:val="22"/>
          <w:szCs w:val="22"/>
          <w:lang w:eastAsia="zh-CN"/>
        </w:rPr>
        <w:t xml:space="preserve"> </w:t>
      </w:r>
      <w:r w:rsidR="00A92BEF">
        <w:rPr>
          <w:rFonts w:eastAsia="SimSun"/>
          <w:sz w:val="22"/>
          <w:szCs w:val="22"/>
          <w:lang w:eastAsia="zh-CN"/>
        </w:rPr>
        <w:t>The table</w:t>
      </w:r>
      <w:r w:rsidR="009921BC">
        <w:rPr>
          <w:rFonts w:eastAsia="SimSun"/>
          <w:sz w:val="22"/>
          <w:szCs w:val="22"/>
          <w:lang w:eastAsia="zh-CN"/>
        </w:rPr>
        <w:t xml:space="preserve"> </w:t>
      </w:r>
      <w:r w:rsidR="002F17CB">
        <w:rPr>
          <w:rFonts w:eastAsia="SimSun"/>
          <w:sz w:val="22"/>
          <w:szCs w:val="22"/>
          <w:lang w:eastAsia="zh-CN"/>
        </w:rPr>
        <w:t xml:space="preserve">is shown in </w:t>
      </w:r>
      <w:r w:rsidR="009921BC">
        <w:rPr>
          <w:rFonts w:eastAsia="SimSun"/>
          <w:sz w:val="22"/>
          <w:szCs w:val="22"/>
          <w:lang w:eastAsia="zh-CN"/>
        </w:rPr>
        <w:fldChar w:fldCharType="begin"/>
      </w:r>
      <w:r w:rsidR="009921BC">
        <w:rPr>
          <w:rFonts w:eastAsia="SimSun"/>
          <w:sz w:val="22"/>
          <w:szCs w:val="22"/>
          <w:lang w:eastAsia="zh-CN"/>
        </w:rPr>
        <w:instrText xml:space="preserve"> REF _Ref163987696 \h </w:instrText>
      </w:r>
      <w:r w:rsidR="009921BC">
        <w:rPr>
          <w:rFonts w:eastAsia="SimSun"/>
          <w:sz w:val="22"/>
          <w:szCs w:val="22"/>
          <w:lang w:eastAsia="zh-CN"/>
        </w:rPr>
      </w:r>
      <w:r w:rsidR="009921BC">
        <w:rPr>
          <w:rFonts w:eastAsia="SimSun"/>
          <w:sz w:val="22"/>
          <w:szCs w:val="22"/>
          <w:lang w:eastAsia="zh-CN"/>
        </w:rPr>
        <w:fldChar w:fldCharType="separate"/>
      </w:r>
      <w:r w:rsidR="00DC23E7">
        <w:rPr>
          <w:rFonts w:eastAsia="SimSun"/>
          <w:b/>
          <w:bCs/>
          <w:sz w:val="22"/>
          <w:szCs w:val="22"/>
          <w:lang w:eastAsia="zh-CN"/>
        </w:rPr>
        <w:t>Error! Reference source not found.</w:t>
      </w:r>
      <w:r w:rsidR="009921BC">
        <w:rPr>
          <w:rFonts w:eastAsia="SimSun"/>
          <w:sz w:val="22"/>
          <w:szCs w:val="22"/>
          <w:lang w:eastAsia="zh-CN"/>
        </w:rPr>
        <w:fldChar w:fldCharType="end"/>
      </w:r>
      <w:r w:rsidR="009921BC">
        <w:rPr>
          <w:rFonts w:eastAsia="SimSun"/>
          <w:sz w:val="22"/>
          <w:szCs w:val="22"/>
          <w:lang w:eastAsia="zh-CN"/>
        </w:rPr>
        <w:t>. The</w:t>
      </w:r>
      <w:r w:rsidR="00A92BEF">
        <w:rPr>
          <w:rFonts w:eastAsia="SimSun"/>
          <w:sz w:val="22"/>
          <w:szCs w:val="22"/>
          <w:lang w:eastAsia="zh-CN"/>
        </w:rPr>
        <w:t xml:space="preserve"> plot for these measurements can be seen in </w:t>
      </w:r>
      <w:r w:rsidR="00BE563A">
        <w:rPr>
          <w:rFonts w:eastAsia="SimSun"/>
          <w:sz w:val="22"/>
          <w:szCs w:val="22"/>
          <w:lang w:eastAsia="zh-CN"/>
        </w:rPr>
        <w:t xml:space="preserve">Figure </w:t>
      </w:r>
      <w:r w:rsidR="008E52F2">
        <w:rPr>
          <w:rFonts w:eastAsia="SimSun"/>
          <w:sz w:val="22"/>
          <w:szCs w:val="22"/>
          <w:lang w:eastAsia="zh-CN"/>
        </w:rPr>
        <w:t>8</w:t>
      </w:r>
      <w:r w:rsidR="00A92BEF">
        <w:rPr>
          <w:rFonts w:eastAsia="SimSun"/>
          <w:sz w:val="22"/>
          <w:szCs w:val="22"/>
          <w:lang w:eastAsia="zh-CN"/>
        </w:rPr>
        <w:t xml:space="preserve">. </w:t>
      </w:r>
    </w:p>
    <w:p w14:paraId="2728866B" w14:textId="3C20E2C6" w:rsidR="00007B56" w:rsidRDefault="00007B56" w:rsidP="00007B56">
      <w:pPr>
        <w:spacing w:line="240" w:lineRule="exact"/>
        <w:jc w:val="both"/>
        <w:rPr>
          <w:rFonts w:eastAsia="SimSun"/>
          <w:sz w:val="22"/>
          <w:szCs w:val="22"/>
          <w:lang w:eastAsia="zh-CN"/>
        </w:rPr>
      </w:pPr>
    </w:p>
    <w:tbl>
      <w:tblPr>
        <w:tblStyle w:val="TableGrid"/>
        <w:tblW w:w="0" w:type="auto"/>
        <w:tblLook w:val="04A0" w:firstRow="1" w:lastRow="0" w:firstColumn="1" w:lastColumn="0" w:noHBand="0" w:noVBand="1"/>
      </w:tblPr>
      <w:tblGrid>
        <w:gridCol w:w="2227"/>
        <w:gridCol w:w="2227"/>
      </w:tblGrid>
      <w:tr w:rsidR="00007B56" w:rsidRPr="00007B56" w14:paraId="6766270C" w14:textId="77777777" w:rsidTr="00007B56">
        <w:tc>
          <w:tcPr>
            <w:tcW w:w="2227"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1"/>
            </w:tblGrid>
            <w:tr w:rsidR="00007B56" w:rsidRPr="00007B56" w14:paraId="72F2814D" w14:textId="77777777">
              <w:tc>
                <w:tcPr>
                  <w:tcW w:w="4454" w:type="dxa"/>
                </w:tcPr>
                <w:p w14:paraId="2A755960" w14:textId="19EEAC85" w:rsidR="00007B56" w:rsidRPr="00007B56" w:rsidRDefault="00007B56" w:rsidP="00007B56">
                  <w:pPr>
                    <w:spacing w:line="240" w:lineRule="exact"/>
                    <w:jc w:val="center"/>
                    <w:rPr>
                      <w:rFonts w:eastAsia="SimSun"/>
                      <w:color w:val="000000"/>
                      <w:sz w:val="22"/>
                      <w:szCs w:val="22"/>
                    </w:rPr>
                  </w:pPr>
                  <w:r w:rsidRPr="00007B56">
                    <w:t xml:space="preserve">Table </w:t>
                  </w:r>
                  <w:r w:rsidRPr="00007B56">
                    <w:rPr>
                      <w:i/>
                      <w:iCs/>
                    </w:rPr>
                    <w:fldChar w:fldCharType="begin"/>
                  </w:r>
                  <w:r w:rsidRPr="00007B56">
                    <w:instrText xml:space="preserve"> SEQ Table \* ARABIC </w:instrText>
                  </w:r>
                  <w:r w:rsidRPr="00007B56">
                    <w:rPr>
                      <w:i/>
                      <w:iCs/>
                    </w:rPr>
                    <w:fldChar w:fldCharType="separate"/>
                  </w:r>
                  <w:r w:rsidR="00DC23E7">
                    <w:rPr>
                      <w:noProof/>
                    </w:rPr>
                    <w:t>6</w:t>
                  </w:r>
                  <w:r w:rsidRPr="00007B56">
                    <w:rPr>
                      <w:i/>
                      <w:iCs/>
                      <w:noProof/>
                    </w:rPr>
                    <w:fldChar w:fldCharType="end"/>
                  </w:r>
                  <w:r w:rsidRPr="00007B56">
                    <w:t>. Voltage over the capacitor</w:t>
                  </w:r>
                </w:p>
              </w:tc>
            </w:tr>
            <w:tr w:rsidR="00007B56" w:rsidRPr="00007B56" w14:paraId="37867D62" w14:textId="77777777">
              <w:tc>
                <w:tcPr>
                  <w:tcW w:w="4454" w:type="dxa"/>
                </w:tcPr>
                <w:tbl>
                  <w:tblPr>
                    <w:tblStyle w:val="TableGrid"/>
                    <w:tblW w:w="0" w:type="auto"/>
                    <w:tblLook w:val="04A0" w:firstRow="1" w:lastRow="0" w:firstColumn="1" w:lastColumn="0" w:noHBand="0" w:noVBand="1"/>
                  </w:tblPr>
                  <w:tblGrid>
                    <w:gridCol w:w="888"/>
                    <w:gridCol w:w="897"/>
                  </w:tblGrid>
                  <w:tr w:rsidR="00007B56" w:rsidRPr="00007B56" w14:paraId="72504FA3" w14:textId="77777777">
                    <w:tc>
                      <w:tcPr>
                        <w:tcW w:w="2114" w:type="dxa"/>
                      </w:tcPr>
                      <w:p w14:paraId="5C576779"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Frequency (Hz)</w:t>
                        </w:r>
                      </w:p>
                    </w:tc>
                    <w:tc>
                      <w:tcPr>
                        <w:tcW w:w="2114" w:type="dxa"/>
                      </w:tcPr>
                      <w:p w14:paraId="20297A94"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Amplitude Peak to Peak (V)</w:t>
                        </w:r>
                      </w:p>
                    </w:tc>
                  </w:tr>
                  <w:tr w:rsidR="00007B56" w:rsidRPr="00007B56" w14:paraId="3FDE4888" w14:textId="77777777">
                    <w:tc>
                      <w:tcPr>
                        <w:tcW w:w="2114" w:type="dxa"/>
                      </w:tcPr>
                      <w:p w14:paraId="0E0C122F"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10</w:t>
                        </w:r>
                      </w:p>
                    </w:tc>
                    <w:tc>
                      <w:tcPr>
                        <w:tcW w:w="2114" w:type="dxa"/>
                      </w:tcPr>
                      <w:p w14:paraId="00225332"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2.09</w:t>
                        </w:r>
                      </w:p>
                    </w:tc>
                  </w:tr>
                  <w:tr w:rsidR="00007B56" w:rsidRPr="00007B56" w14:paraId="4701A261" w14:textId="77777777">
                    <w:tc>
                      <w:tcPr>
                        <w:tcW w:w="2114" w:type="dxa"/>
                      </w:tcPr>
                      <w:p w14:paraId="4D91590E"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20</w:t>
                        </w:r>
                      </w:p>
                    </w:tc>
                    <w:tc>
                      <w:tcPr>
                        <w:tcW w:w="2114" w:type="dxa"/>
                      </w:tcPr>
                      <w:p w14:paraId="5C125988"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2.09</w:t>
                        </w:r>
                      </w:p>
                    </w:tc>
                  </w:tr>
                  <w:tr w:rsidR="00007B56" w:rsidRPr="00007B56" w14:paraId="67F715E6" w14:textId="77777777">
                    <w:tc>
                      <w:tcPr>
                        <w:tcW w:w="2114" w:type="dxa"/>
                      </w:tcPr>
                      <w:p w14:paraId="24BF3344"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50</w:t>
                        </w:r>
                      </w:p>
                    </w:tc>
                    <w:tc>
                      <w:tcPr>
                        <w:tcW w:w="2114" w:type="dxa"/>
                      </w:tcPr>
                      <w:p w14:paraId="561E6AE1"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2.09</w:t>
                        </w:r>
                      </w:p>
                    </w:tc>
                  </w:tr>
                  <w:tr w:rsidR="00007B56" w:rsidRPr="00007B56" w14:paraId="5E85F3C6" w14:textId="77777777">
                    <w:tc>
                      <w:tcPr>
                        <w:tcW w:w="2114" w:type="dxa"/>
                      </w:tcPr>
                      <w:p w14:paraId="0D10026F"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100</w:t>
                        </w:r>
                      </w:p>
                    </w:tc>
                    <w:tc>
                      <w:tcPr>
                        <w:tcW w:w="2114" w:type="dxa"/>
                      </w:tcPr>
                      <w:p w14:paraId="3A3A02B0"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2.09</w:t>
                        </w:r>
                      </w:p>
                    </w:tc>
                  </w:tr>
                  <w:tr w:rsidR="00007B56" w:rsidRPr="00007B56" w14:paraId="1643767D" w14:textId="77777777">
                    <w:tc>
                      <w:tcPr>
                        <w:tcW w:w="2114" w:type="dxa"/>
                      </w:tcPr>
                      <w:p w14:paraId="53E5EAF7"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200</w:t>
                        </w:r>
                      </w:p>
                    </w:tc>
                    <w:tc>
                      <w:tcPr>
                        <w:tcW w:w="2114" w:type="dxa"/>
                      </w:tcPr>
                      <w:p w14:paraId="3673DF1F"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2.09</w:t>
                        </w:r>
                      </w:p>
                    </w:tc>
                  </w:tr>
                  <w:tr w:rsidR="00007B56" w:rsidRPr="00007B56" w14:paraId="775C86AD" w14:textId="77777777">
                    <w:tc>
                      <w:tcPr>
                        <w:tcW w:w="2114" w:type="dxa"/>
                      </w:tcPr>
                      <w:p w14:paraId="3525652A"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500</w:t>
                        </w:r>
                      </w:p>
                    </w:tc>
                    <w:tc>
                      <w:tcPr>
                        <w:tcW w:w="2114" w:type="dxa"/>
                      </w:tcPr>
                      <w:p w14:paraId="76A6C83B"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1.87</w:t>
                        </w:r>
                      </w:p>
                    </w:tc>
                  </w:tr>
                  <w:tr w:rsidR="00007B56" w:rsidRPr="00007B56" w14:paraId="6A5ACE9A" w14:textId="77777777">
                    <w:tc>
                      <w:tcPr>
                        <w:tcW w:w="2114" w:type="dxa"/>
                      </w:tcPr>
                      <w:p w14:paraId="33A795CE"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1000</w:t>
                        </w:r>
                      </w:p>
                    </w:tc>
                    <w:tc>
                      <w:tcPr>
                        <w:tcW w:w="2114" w:type="dxa"/>
                      </w:tcPr>
                      <w:p w14:paraId="3F2ADC86"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1.59</w:t>
                        </w:r>
                      </w:p>
                    </w:tc>
                  </w:tr>
                  <w:tr w:rsidR="00007B56" w:rsidRPr="00007B56" w14:paraId="2FE497F6" w14:textId="77777777">
                    <w:tc>
                      <w:tcPr>
                        <w:tcW w:w="2114" w:type="dxa"/>
                      </w:tcPr>
                      <w:p w14:paraId="38B4E68D"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2000</w:t>
                        </w:r>
                      </w:p>
                    </w:tc>
                    <w:tc>
                      <w:tcPr>
                        <w:tcW w:w="2114" w:type="dxa"/>
                      </w:tcPr>
                      <w:p w14:paraId="0EFD8BB0"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1.13</w:t>
                        </w:r>
                      </w:p>
                    </w:tc>
                  </w:tr>
                  <w:tr w:rsidR="00007B56" w:rsidRPr="00007B56" w14:paraId="717416BF" w14:textId="77777777">
                    <w:tc>
                      <w:tcPr>
                        <w:tcW w:w="2114" w:type="dxa"/>
                      </w:tcPr>
                      <w:p w14:paraId="6FA6749B"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5000</w:t>
                        </w:r>
                      </w:p>
                    </w:tc>
                    <w:tc>
                      <w:tcPr>
                        <w:tcW w:w="2114" w:type="dxa"/>
                      </w:tcPr>
                      <w:p w14:paraId="5FD46002"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0.53</w:t>
                        </w:r>
                      </w:p>
                    </w:tc>
                  </w:tr>
                  <w:tr w:rsidR="00007B56" w:rsidRPr="00007B56" w14:paraId="307F0FF9" w14:textId="77777777">
                    <w:tc>
                      <w:tcPr>
                        <w:tcW w:w="2114" w:type="dxa"/>
                      </w:tcPr>
                      <w:p w14:paraId="0D999E6B"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10000</w:t>
                        </w:r>
                      </w:p>
                    </w:tc>
                    <w:tc>
                      <w:tcPr>
                        <w:tcW w:w="2114" w:type="dxa"/>
                      </w:tcPr>
                      <w:p w14:paraId="595F1A41"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0.28</w:t>
                        </w:r>
                      </w:p>
                    </w:tc>
                  </w:tr>
                  <w:tr w:rsidR="00007B56" w:rsidRPr="00007B56" w14:paraId="61964C81" w14:textId="77777777">
                    <w:tc>
                      <w:tcPr>
                        <w:tcW w:w="2114" w:type="dxa"/>
                      </w:tcPr>
                      <w:p w14:paraId="15948D90"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20000</w:t>
                        </w:r>
                      </w:p>
                    </w:tc>
                    <w:tc>
                      <w:tcPr>
                        <w:tcW w:w="2114" w:type="dxa"/>
                      </w:tcPr>
                      <w:p w14:paraId="7F079970"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0.15</w:t>
                        </w:r>
                      </w:p>
                    </w:tc>
                  </w:tr>
                  <w:tr w:rsidR="00007B56" w:rsidRPr="00007B56" w14:paraId="3B80EBE7" w14:textId="77777777">
                    <w:tc>
                      <w:tcPr>
                        <w:tcW w:w="2114" w:type="dxa"/>
                      </w:tcPr>
                      <w:p w14:paraId="5E01E394"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50000</w:t>
                        </w:r>
                      </w:p>
                    </w:tc>
                    <w:tc>
                      <w:tcPr>
                        <w:tcW w:w="2114" w:type="dxa"/>
                      </w:tcPr>
                      <w:p w14:paraId="09848221"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0.06</w:t>
                        </w:r>
                      </w:p>
                    </w:tc>
                  </w:tr>
                  <w:tr w:rsidR="00007B56" w:rsidRPr="00007B56" w14:paraId="14D79296" w14:textId="77777777">
                    <w:tc>
                      <w:tcPr>
                        <w:tcW w:w="2114" w:type="dxa"/>
                      </w:tcPr>
                      <w:p w14:paraId="5BE6D46F"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100000</w:t>
                        </w:r>
                      </w:p>
                    </w:tc>
                    <w:tc>
                      <w:tcPr>
                        <w:tcW w:w="2114" w:type="dxa"/>
                      </w:tcPr>
                      <w:p w14:paraId="41708628"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0.03</w:t>
                        </w:r>
                      </w:p>
                    </w:tc>
                  </w:tr>
                  <w:tr w:rsidR="00007B56" w:rsidRPr="00007B56" w14:paraId="6D412481" w14:textId="77777777">
                    <w:tc>
                      <w:tcPr>
                        <w:tcW w:w="2114" w:type="dxa"/>
                      </w:tcPr>
                      <w:p w14:paraId="2D1F471B"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200000</w:t>
                        </w:r>
                      </w:p>
                    </w:tc>
                    <w:tc>
                      <w:tcPr>
                        <w:tcW w:w="2114" w:type="dxa"/>
                      </w:tcPr>
                      <w:p w14:paraId="23F79CA5"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0.02</w:t>
                        </w:r>
                      </w:p>
                    </w:tc>
                  </w:tr>
                  <w:tr w:rsidR="00007B56" w:rsidRPr="00007B56" w14:paraId="33A37084" w14:textId="77777777">
                    <w:tc>
                      <w:tcPr>
                        <w:tcW w:w="2114" w:type="dxa"/>
                      </w:tcPr>
                      <w:p w14:paraId="77225C66"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500000</w:t>
                        </w:r>
                      </w:p>
                    </w:tc>
                    <w:tc>
                      <w:tcPr>
                        <w:tcW w:w="2114" w:type="dxa"/>
                      </w:tcPr>
                      <w:p w14:paraId="7C3FB8DA"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0.00</w:t>
                        </w:r>
                      </w:p>
                    </w:tc>
                  </w:tr>
                  <w:tr w:rsidR="00007B56" w:rsidRPr="00007B56" w14:paraId="5B3FF362" w14:textId="77777777">
                    <w:tc>
                      <w:tcPr>
                        <w:tcW w:w="2114" w:type="dxa"/>
                      </w:tcPr>
                      <w:p w14:paraId="20205265"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1000000</w:t>
                        </w:r>
                      </w:p>
                    </w:tc>
                    <w:tc>
                      <w:tcPr>
                        <w:tcW w:w="2114" w:type="dxa"/>
                      </w:tcPr>
                      <w:p w14:paraId="1305A963"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0.00</w:t>
                        </w:r>
                      </w:p>
                    </w:tc>
                  </w:tr>
                </w:tbl>
                <w:p w14:paraId="3F68EE30" w14:textId="77777777" w:rsidR="00007B56" w:rsidRPr="00007B56" w:rsidRDefault="00007B56" w:rsidP="00007B56">
                  <w:pPr>
                    <w:spacing w:line="240" w:lineRule="exact"/>
                    <w:jc w:val="center"/>
                    <w:rPr>
                      <w:rFonts w:eastAsia="SimSun"/>
                      <w:color w:val="000000"/>
                      <w:sz w:val="22"/>
                      <w:szCs w:val="22"/>
                    </w:rPr>
                  </w:pPr>
                </w:p>
              </w:tc>
            </w:tr>
          </w:tbl>
          <w:p w14:paraId="436918A2" w14:textId="77777777" w:rsidR="00007B56" w:rsidRPr="00007B56" w:rsidRDefault="00007B56" w:rsidP="00B66E79">
            <w:pPr>
              <w:spacing w:line="240" w:lineRule="exact"/>
              <w:jc w:val="both"/>
              <w:rPr>
                <w:rFonts w:eastAsia="SimSun"/>
                <w:sz w:val="22"/>
                <w:szCs w:val="22"/>
                <w:lang w:eastAsia="zh-CN"/>
              </w:rPr>
            </w:pPr>
          </w:p>
        </w:tc>
        <w:tc>
          <w:tcPr>
            <w:tcW w:w="2227"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1"/>
            </w:tblGrid>
            <w:tr w:rsidR="00007B56" w:rsidRPr="00007B56" w14:paraId="7D4B8013" w14:textId="77777777">
              <w:tc>
                <w:tcPr>
                  <w:tcW w:w="4454" w:type="dxa"/>
                </w:tcPr>
                <w:p w14:paraId="14AE49A2" w14:textId="777E390A" w:rsidR="00007B56" w:rsidRPr="00007B56" w:rsidRDefault="00007B56" w:rsidP="00007B56">
                  <w:pPr>
                    <w:spacing w:line="240" w:lineRule="exact"/>
                    <w:jc w:val="center"/>
                    <w:rPr>
                      <w:rFonts w:eastAsia="SimSun"/>
                      <w:color w:val="000000"/>
                      <w:sz w:val="22"/>
                      <w:szCs w:val="22"/>
                    </w:rPr>
                  </w:pPr>
                  <w:r w:rsidRPr="00007B56">
                    <w:t xml:space="preserve">Table </w:t>
                  </w:r>
                  <w:r w:rsidRPr="00007B56">
                    <w:rPr>
                      <w:i/>
                      <w:iCs/>
                    </w:rPr>
                    <w:fldChar w:fldCharType="begin"/>
                  </w:r>
                  <w:r w:rsidRPr="00007B56">
                    <w:instrText xml:space="preserve"> SEQ Table \* ARABIC </w:instrText>
                  </w:r>
                  <w:r w:rsidRPr="00007B56">
                    <w:rPr>
                      <w:i/>
                      <w:iCs/>
                    </w:rPr>
                    <w:fldChar w:fldCharType="separate"/>
                  </w:r>
                  <w:r w:rsidR="00DC23E7">
                    <w:rPr>
                      <w:noProof/>
                    </w:rPr>
                    <w:t>7</w:t>
                  </w:r>
                  <w:r w:rsidRPr="00007B56">
                    <w:rPr>
                      <w:i/>
                      <w:iCs/>
                      <w:noProof/>
                    </w:rPr>
                    <w:fldChar w:fldCharType="end"/>
                  </w:r>
                  <w:r w:rsidRPr="00007B56">
                    <w:t xml:space="preserve">. </w:t>
                  </w:r>
                  <w:r w:rsidRPr="00007B56">
                    <w:rPr>
                      <w:i/>
                      <w:iCs/>
                    </w:rPr>
                    <w:t>Voltage over the resistor</w:t>
                  </w:r>
                </w:p>
              </w:tc>
            </w:tr>
            <w:tr w:rsidR="00007B56" w:rsidRPr="00007B56" w14:paraId="5873896F" w14:textId="77777777">
              <w:tc>
                <w:tcPr>
                  <w:tcW w:w="4454" w:type="dxa"/>
                </w:tcPr>
                <w:tbl>
                  <w:tblPr>
                    <w:tblStyle w:val="TableGrid"/>
                    <w:tblW w:w="0" w:type="auto"/>
                    <w:tblLook w:val="04A0" w:firstRow="1" w:lastRow="0" w:firstColumn="1" w:lastColumn="0" w:noHBand="0" w:noVBand="1"/>
                  </w:tblPr>
                  <w:tblGrid>
                    <w:gridCol w:w="888"/>
                    <w:gridCol w:w="897"/>
                  </w:tblGrid>
                  <w:tr w:rsidR="00007B56" w:rsidRPr="00007B56" w14:paraId="47577A45" w14:textId="77777777">
                    <w:tc>
                      <w:tcPr>
                        <w:tcW w:w="2114" w:type="dxa"/>
                      </w:tcPr>
                      <w:p w14:paraId="547D49E5"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Frequency (Hz)</w:t>
                        </w:r>
                      </w:p>
                    </w:tc>
                    <w:tc>
                      <w:tcPr>
                        <w:tcW w:w="2114" w:type="dxa"/>
                      </w:tcPr>
                      <w:p w14:paraId="6588ACBB"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Amplitude Peak to Peak (V)</w:t>
                        </w:r>
                      </w:p>
                    </w:tc>
                  </w:tr>
                  <w:tr w:rsidR="00007B56" w:rsidRPr="00007B56" w14:paraId="251A38FF" w14:textId="77777777">
                    <w:tc>
                      <w:tcPr>
                        <w:tcW w:w="2114" w:type="dxa"/>
                      </w:tcPr>
                      <w:p w14:paraId="01FA77F8"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10</w:t>
                        </w:r>
                      </w:p>
                    </w:tc>
                    <w:tc>
                      <w:tcPr>
                        <w:tcW w:w="2114" w:type="dxa"/>
                      </w:tcPr>
                      <w:p w14:paraId="00D922D7"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0</w:t>
                        </w:r>
                      </w:p>
                    </w:tc>
                  </w:tr>
                  <w:tr w:rsidR="00007B56" w:rsidRPr="00007B56" w14:paraId="779A2D3F" w14:textId="77777777">
                    <w:tc>
                      <w:tcPr>
                        <w:tcW w:w="2114" w:type="dxa"/>
                      </w:tcPr>
                      <w:p w14:paraId="7A096385"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20</w:t>
                        </w:r>
                      </w:p>
                    </w:tc>
                    <w:tc>
                      <w:tcPr>
                        <w:tcW w:w="2114" w:type="dxa"/>
                      </w:tcPr>
                      <w:p w14:paraId="553BF105"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0</w:t>
                        </w:r>
                      </w:p>
                    </w:tc>
                  </w:tr>
                  <w:tr w:rsidR="00007B56" w:rsidRPr="00007B56" w14:paraId="791C8E8A" w14:textId="77777777">
                    <w:tc>
                      <w:tcPr>
                        <w:tcW w:w="2114" w:type="dxa"/>
                      </w:tcPr>
                      <w:p w14:paraId="70C6C152"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50</w:t>
                        </w:r>
                      </w:p>
                    </w:tc>
                    <w:tc>
                      <w:tcPr>
                        <w:tcW w:w="2114" w:type="dxa"/>
                      </w:tcPr>
                      <w:p w14:paraId="13F35550"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0</w:t>
                        </w:r>
                      </w:p>
                    </w:tc>
                  </w:tr>
                  <w:tr w:rsidR="00007B56" w:rsidRPr="00007B56" w14:paraId="6E471AEC" w14:textId="77777777">
                    <w:tc>
                      <w:tcPr>
                        <w:tcW w:w="2114" w:type="dxa"/>
                      </w:tcPr>
                      <w:p w14:paraId="579531FA"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100</w:t>
                        </w:r>
                      </w:p>
                    </w:tc>
                    <w:tc>
                      <w:tcPr>
                        <w:tcW w:w="2114" w:type="dxa"/>
                      </w:tcPr>
                      <w:p w14:paraId="11AB28C0"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0</w:t>
                        </w:r>
                      </w:p>
                    </w:tc>
                  </w:tr>
                  <w:tr w:rsidR="00007B56" w:rsidRPr="00007B56" w14:paraId="1C95E728" w14:textId="77777777">
                    <w:tc>
                      <w:tcPr>
                        <w:tcW w:w="2114" w:type="dxa"/>
                      </w:tcPr>
                      <w:p w14:paraId="38E0D362"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200</w:t>
                        </w:r>
                      </w:p>
                    </w:tc>
                    <w:tc>
                      <w:tcPr>
                        <w:tcW w:w="2114" w:type="dxa"/>
                      </w:tcPr>
                      <w:p w14:paraId="241A35FD"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0</w:t>
                        </w:r>
                      </w:p>
                    </w:tc>
                  </w:tr>
                  <w:tr w:rsidR="00007B56" w:rsidRPr="00007B56" w14:paraId="6C519341" w14:textId="77777777">
                    <w:tc>
                      <w:tcPr>
                        <w:tcW w:w="2114" w:type="dxa"/>
                      </w:tcPr>
                      <w:p w14:paraId="3DD19E82"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500</w:t>
                        </w:r>
                      </w:p>
                    </w:tc>
                    <w:tc>
                      <w:tcPr>
                        <w:tcW w:w="2114" w:type="dxa"/>
                      </w:tcPr>
                      <w:p w14:paraId="2DBAA4D0"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0.13</w:t>
                        </w:r>
                      </w:p>
                    </w:tc>
                  </w:tr>
                  <w:tr w:rsidR="00007B56" w:rsidRPr="00007B56" w14:paraId="691101FC" w14:textId="77777777">
                    <w:tc>
                      <w:tcPr>
                        <w:tcW w:w="2114" w:type="dxa"/>
                      </w:tcPr>
                      <w:p w14:paraId="108B20B3"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1000</w:t>
                        </w:r>
                      </w:p>
                    </w:tc>
                    <w:tc>
                      <w:tcPr>
                        <w:tcW w:w="2114" w:type="dxa"/>
                      </w:tcPr>
                      <w:p w14:paraId="44721EB6"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0.41</w:t>
                        </w:r>
                      </w:p>
                    </w:tc>
                  </w:tr>
                  <w:tr w:rsidR="00007B56" w:rsidRPr="00007B56" w14:paraId="664C26A3" w14:textId="77777777">
                    <w:tc>
                      <w:tcPr>
                        <w:tcW w:w="2114" w:type="dxa"/>
                      </w:tcPr>
                      <w:p w14:paraId="4C860088"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2000</w:t>
                        </w:r>
                      </w:p>
                    </w:tc>
                    <w:tc>
                      <w:tcPr>
                        <w:tcW w:w="2114" w:type="dxa"/>
                      </w:tcPr>
                      <w:p w14:paraId="4BCF2F08"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0.87</w:t>
                        </w:r>
                      </w:p>
                    </w:tc>
                  </w:tr>
                  <w:tr w:rsidR="00007B56" w:rsidRPr="00007B56" w14:paraId="1C50E4FD" w14:textId="77777777">
                    <w:tc>
                      <w:tcPr>
                        <w:tcW w:w="2114" w:type="dxa"/>
                      </w:tcPr>
                      <w:p w14:paraId="1273282A"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5000</w:t>
                        </w:r>
                      </w:p>
                    </w:tc>
                    <w:tc>
                      <w:tcPr>
                        <w:tcW w:w="2114" w:type="dxa"/>
                      </w:tcPr>
                      <w:p w14:paraId="66D88AC7"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1.47</w:t>
                        </w:r>
                      </w:p>
                    </w:tc>
                  </w:tr>
                  <w:tr w:rsidR="00007B56" w:rsidRPr="00007B56" w14:paraId="70BD601B" w14:textId="77777777">
                    <w:tc>
                      <w:tcPr>
                        <w:tcW w:w="2114" w:type="dxa"/>
                      </w:tcPr>
                      <w:p w14:paraId="666D7894"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10000</w:t>
                        </w:r>
                      </w:p>
                    </w:tc>
                    <w:tc>
                      <w:tcPr>
                        <w:tcW w:w="2114" w:type="dxa"/>
                      </w:tcPr>
                      <w:p w14:paraId="10B7A83A"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1.72</w:t>
                        </w:r>
                      </w:p>
                    </w:tc>
                  </w:tr>
                  <w:tr w:rsidR="00007B56" w:rsidRPr="00007B56" w14:paraId="6A95B8AC" w14:textId="77777777">
                    <w:tc>
                      <w:tcPr>
                        <w:tcW w:w="2114" w:type="dxa"/>
                      </w:tcPr>
                      <w:p w14:paraId="2C1CDE00"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20000</w:t>
                        </w:r>
                      </w:p>
                    </w:tc>
                    <w:tc>
                      <w:tcPr>
                        <w:tcW w:w="2114" w:type="dxa"/>
                      </w:tcPr>
                      <w:p w14:paraId="6A7D78F1"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1.85</w:t>
                        </w:r>
                      </w:p>
                    </w:tc>
                  </w:tr>
                  <w:tr w:rsidR="00007B56" w:rsidRPr="00007B56" w14:paraId="3BCBC847" w14:textId="77777777">
                    <w:tc>
                      <w:tcPr>
                        <w:tcW w:w="2114" w:type="dxa"/>
                      </w:tcPr>
                      <w:p w14:paraId="0CDA99BF"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50000</w:t>
                        </w:r>
                      </w:p>
                    </w:tc>
                    <w:tc>
                      <w:tcPr>
                        <w:tcW w:w="2114" w:type="dxa"/>
                      </w:tcPr>
                      <w:p w14:paraId="3948E025"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1.94</w:t>
                        </w:r>
                      </w:p>
                    </w:tc>
                  </w:tr>
                  <w:tr w:rsidR="00007B56" w:rsidRPr="00007B56" w14:paraId="318CDE1E" w14:textId="77777777">
                    <w:tc>
                      <w:tcPr>
                        <w:tcW w:w="2114" w:type="dxa"/>
                      </w:tcPr>
                      <w:p w14:paraId="13CF27A8"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100000</w:t>
                        </w:r>
                      </w:p>
                    </w:tc>
                    <w:tc>
                      <w:tcPr>
                        <w:tcW w:w="2114" w:type="dxa"/>
                      </w:tcPr>
                      <w:p w14:paraId="0D312609"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1.97</w:t>
                        </w:r>
                      </w:p>
                    </w:tc>
                  </w:tr>
                  <w:tr w:rsidR="00007B56" w:rsidRPr="00007B56" w14:paraId="2CA9D275" w14:textId="77777777">
                    <w:tc>
                      <w:tcPr>
                        <w:tcW w:w="2114" w:type="dxa"/>
                      </w:tcPr>
                      <w:p w14:paraId="0431FD3E"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200000</w:t>
                        </w:r>
                      </w:p>
                    </w:tc>
                    <w:tc>
                      <w:tcPr>
                        <w:tcW w:w="2114" w:type="dxa"/>
                      </w:tcPr>
                      <w:p w14:paraId="0CCCECEC"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1.98</w:t>
                        </w:r>
                      </w:p>
                    </w:tc>
                  </w:tr>
                  <w:tr w:rsidR="00007B56" w:rsidRPr="00007B56" w14:paraId="70305BD9" w14:textId="77777777">
                    <w:tc>
                      <w:tcPr>
                        <w:tcW w:w="2114" w:type="dxa"/>
                      </w:tcPr>
                      <w:p w14:paraId="09FB993D"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500000</w:t>
                        </w:r>
                      </w:p>
                    </w:tc>
                    <w:tc>
                      <w:tcPr>
                        <w:tcW w:w="2114" w:type="dxa"/>
                      </w:tcPr>
                      <w:p w14:paraId="14327E9F"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2</w:t>
                        </w:r>
                      </w:p>
                    </w:tc>
                  </w:tr>
                  <w:tr w:rsidR="00007B56" w:rsidRPr="00007B56" w14:paraId="4BE15D34" w14:textId="77777777">
                    <w:tc>
                      <w:tcPr>
                        <w:tcW w:w="2114" w:type="dxa"/>
                      </w:tcPr>
                      <w:p w14:paraId="0A40759E"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1000000</w:t>
                        </w:r>
                      </w:p>
                    </w:tc>
                    <w:tc>
                      <w:tcPr>
                        <w:tcW w:w="2114" w:type="dxa"/>
                      </w:tcPr>
                      <w:p w14:paraId="65ECE385" w14:textId="77777777" w:rsidR="00007B56" w:rsidRPr="00007B56" w:rsidRDefault="00007B56" w:rsidP="00007B56">
                        <w:pPr>
                          <w:spacing w:line="240" w:lineRule="exact"/>
                          <w:jc w:val="center"/>
                          <w:rPr>
                            <w:rFonts w:eastAsia="SimSun"/>
                            <w:color w:val="000000"/>
                            <w:sz w:val="22"/>
                            <w:szCs w:val="22"/>
                          </w:rPr>
                        </w:pPr>
                        <w:r w:rsidRPr="00007B56">
                          <w:rPr>
                            <w:color w:val="000000"/>
                            <w:sz w:val="22"/>
                            <w:szCs w:val="22"/>
                          </w:rPr>
                          <w:t>2</w:t>
                        </w:r>
                      </w:p>
                    </w:tc>
                  </w:tr>
                </w:tbl>
                <w:p w14:paraId="1FC15F59" w14:textId="77777777" w:rsidR="00007B56" w:rsidRPr="00007B56" w:rsidRDefault="00007B56" w:rsidP="00007B56">
                  <w:pPr>
                    <w:spacing w:line="240" w:lineRule="exact"/>
                    <w:jc w:val="center"/>
                    <w:rPr>
                      <w:rFonts w:eastAsia="SimSun"/>
                      <w:color w:val="000000"/>
                      <w:sz w:val="22"/>
                      <w:szCs w:val="22"/>
                    </w:rPr>
                  </w:pPr>
                </w:p>
              </w:tc>
            </w:tr>
          </w:tbl>
          <w:p w14:paraId="31E2DDDD" w14:textId="77777777" w:rsidR="00007B56" w:rsidRPr="00007B56" w:rsidRDefault="00007B56" w:rsidP="00B66E79">
            <w:pPr>
              <w:spacing w:line="240" w:lineRule="exact"/>
              <w:jc w:val="both"/>
              <w:rPr>
                <w:rFonts w:eastAsia="SimSun"/>
                <w:sz w:val="22"/>
                <w:szCs w:val="22"/>
                <w:lang w:eastAsia="zh-CN"/>
              </w:rPr>
            </w:pPr>
          </w:p>
        </w:tc>
      </w:tr>
    </w:tbl>
    <w:p w14:paraId="1225CB59" w14:textId="77777777" w:rsidR="008D0E24" w:rsidRDefault="008D0E24" w:rsidP="00B66E79">
      <w:pPr>
        <w:spacing w:line="240" w:lineRule="exact"/>
        <w:ind w:firstLine="180"/>
        <w:jc w:val="both"/>
        <w:rPr>
          <w:rFonts w:eastAsia="SimSun"/>
          <w:sz w:val="22"/>
          <w:szCs w:val="22"/>
          <w:lang w:eastAsia="zh-CN"/>
        </w:rPr>
      </w:pPr>
    </w:p>
    <w:tbl>
      <w:tblPr>
        <w:tblStyle w:val="TableGrid"/>
        <w:tblpPr w:leftFromText="180" w:rightFromText="180" w:vertAnchor="text" w:horzAnchor="margin" w:tblpXSpec="right" w:tblpY="132"/>
        <w:tblW w:w="0" w:type="auto"/>
        <w:tblLook w:val="04A0" w:firstRow="1" w:lastRow="0" w:firstColumn="1" w:lastColumn="0" w:noHBand="0" w:noVBand="1"/>
      </w:tblPr>
      <w:tblGrid>
        <w:gridCol w:w="4454"/>
      </w:tblGrid>
      <w:tr w:rsidR="000308CA" w:rsidRPr="001F135E" w14:paraId="10D5571F" w14:textId="77777777" w:rsidTr="1808A928">
        <w:tc>
          <w:tcPr>
            <w:tcW w:w="4454" w:type="dxa"/>
          </w:tcPr>
          <w:p w14:paraId="2560E246" w14:textId="77777777" w:rsidR="000308CA" w:rsidRPr="001F135E" w:rsidRDefault="000308CA" w:rsidP="000308CA">
            <w:pPr>
              <w:pStyle w:val="NormalWeb"/>
              <w:jc w:val="center"/>
            </w:pPr>
            <w:r>
              <w:rPr>
                <w:noProof/>
              </w:rPr>
              <w:drawing>
                <wp:inline distT="0" distB="0" distL="0" distR="0" wp14:anchorId="03AC0330" wp14:editId="41ADE3D0">
                  <wp:extent cx="2743200" cy="1830070"/>
                  <wp:effectExtent l="0" t="0" r="0" b="17780"/>
                  <wp:docPr id="1266642496" name="Chart 1">
                    <a:extLst xmlns:a="http://schemas.openxmlformats.org/drawingml/2006/main">
                      <a:ext uri="{FF2B5EF4-FFF2-40B4-BE49-F238E27FC236}">
                        <a16:creationId xmlns:a16="http://schemas.microsoft.com/office/drawing/2014/main" id="{DD8723F7-B71D-27E4-32A6-82C4C88DF9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tc>
      </w:tr>
      <w:tr w:rsidR="000308CA" w14:paraId="27871136" w14:textId="77777777" w:rsidTr="1808A928">
        <w:tc>
          <w:tcPr>
            <w:tcW w:w="4454" w:type="dxa"/>
          </w:tcPr>
          <w:p w14:paraId="637C02DF" w14:textId="0D6D7370" w:rsidR="000308CA" w:rsidRDefault="000308CA" w:rsidP="000308CA">
            <w:pPr>
              <w:spacing w:line="240" w:lineRule="exact"/>
              <w:jc w:val="both"/>
              <w:rPr>
                <w:rFonts w:eastAsia="SimSun"/>
                <w:sz w:val="22"/>
                <w:szCs w:val="22"/>
                <w:lang w:eastAsia="zh-CN"/>
              </w:rPr>
            </w:pPr>
            <w:r>
              <w:t xml:space="preserve">Figure </w:t>
            </w:r>
            <w:r w:rsidR="008E52F2">
              <w:t>8</w:t>
            </w:r>
            <w:r>
              <w:t xml:space="preserve">. </w:t>
            </w:r>
            <w:r w:rsidR="00D6336C">
              <w:rPr>
                <w:i/>
                <w:iCs/>
              </w:rPr>
              <w:t>Amplitude</w:t>
            </w:r>
            <w:r>
              <w:rPr>
                <w:i/>
                <w:iCs/>
              </w:rPr>
              <w:t xml:space="preserve"> peak-to-peak voltage versus frequency </w:t>
            </w:r>
            <w:r w:rsidR="00D6336C">
              <w:rPr>
                <w:i/>
                <w:iCs/>
              </w:rPr>
              <w:t>over the capacitor.</w:t>
            </w:r>
          </w:p>
        </w:tc>
      </w:tr>
    </w:tbl>
    <w:p w14:paraId="71002364" w14:textId="77777777" w:rsidR="000308CA" w:rsidRDefault="000308CA" w:rsidP="00B66E79">
      <w:pPr>
        <w:spacing w:line="240" w:lineRule="exact"/>
        <w:ind w:firstLine="180"/>
        <w:jc w:val="both"/>
        <w:rPr>
          <w:rFonts w:eastAsia="SimSun"/>
          <w:sz w:val="22"/>
          <w:szCs w:val="22"/>
          <w:lang w:eastAsia="zh-CN"/>
        </w:rPr>
      </w:pPr>
    </w:p>
    <w:p w14:paraId="46039539" w14:textId="1FDF4665" w:rsidR="23EA0363" w:rsidRDefault="008C75EA" w:rsidP="00BE563A">
      <w:pPr>
        <w:pStyle w:val="ListParagraph"/>
        <w:numPr>
          <w:ilvl w:val="0"/>
          <w:numId w:val="6"/>
        </w:numPr>
        <w:spacing w:line="240" w:lineRule="exact"/>
        <w:jc w:val="both"/>
        <w:rPr>
          <w:rFonts w:eastAsia="SimSun"/>
          <w:sz w:val="22"/>
          <w:szCs w:val="22"/>
          <w:lang w:eastAsia="zh-CN"/>
        </w:rPr>
      </w:pPr>
      <w:r w:rsidRPr="0032074E">
        <w:rPr>
          <w:rFonts w:eastAsia="SimSun"/>
          <w:sz w:val="22"/>
          <w:szCs w:val="22"/>
          <w:lang w:eastAsia="zh-CN"/>
        </w:rPr>
        <w:t xml:space="preserve">Comparing </w:t>
      </w:r>
      <w:r w:rsidR="008E52F2">
        <w:rPr>
          <w:rFonts w:eastAsia="SimSun"/>
          <w:sz w:val="22"/>
          <w:szCs w:val="22"/>
          <w:lang w:eastAsia="zh-CN"/>
        </w:rPr>
        <w:t>Figure 8</w:t>
      </w:r>
      <w:r w:rsidR="000E0E42" w:rsidRPr="0032074E">
        <w:rPr>
          <w:rFonts w:eastAsia="SimSun"/>
          <w:sz w:val="22"/>
          <w:szCs w:val="22"/>
          <w:lang w:eastAsia="zh-CN"/>
        </w:rPr>
        <w:t xml:space="preserve"> plot to </w:t>
      </w:r>
      <w:r w:rsidR="008E52F2">
        <w:rPr>
          <w:rFonts w:eastAsia="SimSun"/>
          <w:sz w:val="22"/>
          <w:szCs w:val="22"/>
          <w:lang w:eastAsia="zh-CN"/>
        </w:rPr>
        <w:t>the graph</w:t>
      </w:r>
      <w:r w:rsidR="000E0E42" w:rsidRPr="0032074E">
        <w:rPr>
          <w:rFonts w:eastAsia="SimSun"/>
          <w:sz w:val="22"/>
          <w:szCs w:val="22"/>
          <w:lang w:eastAsia="zh-CN"/>
        </w:rPr>
        <w:t xml:space="preserve"> in section 3.2 item </w:t>
      </w:r>
      <w:r w:rsidR="00F941C4" w:rsidRPr="0032074E">
        <w:rPr>
          <w:rFonts w:eastAsia="SimSun"/>
          <w:sz w:val="22"/>
          <w:szCs w:val="22"/>
          <w:lang w:eastAsia="zh-CN"/>
        </w:rPr>
        <w:t xml:space="preserve">4 yields a similar trend for both. </w:t>
      </w:r>
      <w:r w:rsidR="006B5A93" w:rsidRPr="0032074E">
        <w:rPr>
          <w:rFonts w:eastAsia="SimSun"/>
          <w:sz w:val="22"/>
          <w:szCs w:val="22"/>
          <w:lang w:eastAsia="zh-CN"/>
        </w:rPr>
        <w:t xml:space="preserve">At lower frequencies, the amplitude remains </w:t>
      </w:r>
      <w:r w:rsidR="005D371C" w:rsidRPr="0032074E">
        <w:rPr>
          <w:rFonts w:eastAsia="SimSun"/>
          <w:sz w:val="22"/>
          <w:szCs w:val="22"/>
          <w:lang w:eastAsia="zh-CN"/>
        </w:rPr>
        <w:t xml:space="preserve">high, but as frequency increases, the amplitude starts to get smaller. The plot for </w:t>
      </w:r>
      <w:r w:rsidR="00807CCB" w:rsidRPr="0032074E">
        <w:rPr>
          <w:rFonts w:eastAsia="SimSun"/>
          <w:sz w:val="22"/>
          <w:szCs w:val="22"/>
          <w:lang w:eastAsia="zh-CN"/>
        </w:rPr>
        <w:t xml:space="preserve">section 3.2 item 4 can be seen in </w:t>
      </w:r>
      <w:r w:rsidR="00BE563A">
        <w:rPr>
          <w:rFonts w:eastAsia="SimSun"/>
          <w:sz w:val="22"/>
          <w:szCs w:val="22"/>
          <w:lang w:eastAsia="zh-CN"/>
        </w:rPr>
        <w:t xml:space="preserve">Figure </w:t>
      </w:r>
      <w:r w:rsidR="00C5479A">
        <w:rPr>
          <w:rFonts w:eastAsia="SimSun"/>
          <w:sz w:val="22"/>
          <w:szCs w:val="22"/>
          <w:lang w:eastAsia="zh-CN"/>
        </w:rPr>
        <w:t>9</w:t>
      </w:r>
      <w:r w:rsidR="005508D3">
        <w:rPr>
          <w:rFonts w:eastAsia="SimSun"/>
          <w:sz w:val="22"/>
          <w:szCs w:val="22"/>
          <w:lang w:eastAsia="zh-CN"/>
        </w:rPr>
        <w:t>.</w:t>
      </w:r>
    </w:p>
    <w:tbl>
      <w:tblPr>
        <w:tblStyle w:val="TableGrid"/>
        <w:tblpPr w:leftFromText="180" w:rightFromText="180" w:vertAnchor="text" w:horzAnchor="margin" w:tblpXSpec="right" w:tblpY="12"/>
        <w:tblOverlap w:val="never"/>
        <w:tblW w:w="0" w:type="auto"/>
        <w:tblLook w:val="04A0" w:firstRow="1" w:lastRow="0" w:firstColumn="1" w:lastColumn="0" w:noHBand="0" w:noVBand="1"/>
      </w:tblPr>
      <w:tblGrid>
        <w:gridCol w:w="4371"/>
      </w:tblGrid>
      <w:tr w:rsidR="000005D3" w14:paraId="01A98C7D" w14:textId="77777777" w:rsidTr="000005D3">
        <w:tc>
          <w:tcPr>
            <w:tcW w:w="4371" w:type="dxa"/>
          </w:tcPr>
          <w:p w14:paraId="2ED377D9" w14:textId="3C28563A" w:rsidR="000005D3" w:rsidRPr="001F135E" w:rsidRDefault="000005D3" w:rsidP="000005D3">
            <w:pPr>
              <w:pStyle w:val="NormalWeb"/>
            </w:pPr>
            <w:r>
              <w:rPr>
                <w:rStyle w:val="wacimagecontainer"/>
                <w:rFonts w:ascii="Segoe UI" w:hAnsi="Segoe UI" w:cs="Segoe UI"/>
                <w:noProof/>
                <w:color w:val="000000"/>
                <w:sz w:val="18"/>
                <w:szCs w:val="18"/>
                <w:shd w:val="clear" w:color="auto" w:fill="FFFFFF"/>
              </w:rPr>
              <w:drawing>
                <wp:inline distT="0" distB="0" distL="0" distR="0" wp14:anchorId="52D883BC" wp14:editId="5742B363">
                  <wp:extent cx="2638425" cy="1324532"/>
                  <wp:effectExtent l="0" t="0" r="0" b="9525"/>
                  <wp:docPr id="658723589" name="Picture 9"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4095" name="Picture 9" descr="A graph of a 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0713" cy="1325680"/>
                          </a:xfrm>
                          <a:prstGeom prst="rect">
                            <a:avLst/>
                          </a:prstGeom>
                          <a:noFill/>
                          <a:ln>
                            <a:noFill/>
                          </a:ln>
                        </pic:spPr>
                      </pic:pic>
                    </a:graphicData>
                  </a:graphic>
                </wp:inline>
              </w:drawing>
            </w:r>
          </w:p>
        </w:tc>
      </w:tr>
      <w:tr w:rsidR="000005D3" w14:paraId="0D5D642B" w14:textId="77777777" w:rsidTr="000005D3">
        <w:tc>
          <w:tcPr>
            <w:tcW w:w="4371" w:type="dxa"/>
          </w:tcPr>
          <w:p w14:paraId="607F43EA" w14:textId="77777777" w:rsidR="000005D3" w:rsidRDefault="000005D3" w:rsidP="000005D3">
            <w:pPr>
              <w:spacing w:line="240" w:lineRule="exact"/>
              <w:jc w:val="both"/>
              <w:rPr>
                <w:rFonts w:eastAsia="SimSun"/>
                <w:sz w:val="22"/>
                <w:szCs w:val="22"/>
                <w:lang w:eastAsia="zh-CN"/>
              </w:rPr>
            </w:pPr>
            <w:r>
              <w:t xml:space="preserve">Figure 9. </w:t>
            </w:r>
            <w:r>
              <w:rPr>
                <w:i/>
                <w:iCs/>
              </w:rPr>
              <w:t>Section 3.2 item 4, output voltage versus frequency.</w:t>
            </w:r>
          </w:p>
        </w:tc>
      </w:tr>
    </w:tbl>
    <w:p w14:paraId="30610E3D" w14:textId="77777777" w:rsidR="00C5479A" w:rsidRPr="00C5479A" w:rsidRDefault="00C5479A" w:rsidP="00C5479A">
      <w:pPr>
        <w:spacing w:line="240" w:lineRule="exact"/>
        <w:jc w:val="both"/>
        <w:rPr>
          <w:rFonts w:eastAsia="SimSun"/>
          <w:sz w:val="22"/>
          <w:szCs w:val="22"/>
          <w:lang w:eastAsia="zh-CN"/>
        </w:rPr>
      </w:pPr>
    </w:p>
    <w:p w14:paraId="06558A11" w14:textId="2220F7A0" w:rsidR="00D66930" w:rsidRDefault="00BC3F0C" w:rsidP="00D66930">
      <w:pPr>
        <w:spacing w:line="240" w:lineRule="exact"/>
        <w:ind w:firstLine="180"/>
        <w:jc w:val="both"/>
        <w:rPr>
          <w:rFonts w:eastAsia="SimSun"/>
          <w:sz w:val="22"/>
          <w:szCs w:val="22"/>
          <w:lang w:eastAsia="zh-CN"/>
        </w:rPr>
      </w:pPr>
      <w:r>
        <w:rPr>
          <w:rFonts w:eastAsia="SimSun"/>
          <w:sz w:val="22"/>
          <w:szCs w:val="22"/>
          <w:lang w:eastAsia="zh-CN"/>
        </w:rPr>
        <w:t xml:space="preserve">Upon switching the </w:t>
      </w:r>
      <w:r w:rsidR="00A26840">
        <w:rPr>
          <w:rFonts w:eastAsia="SimSun"/>
          <w:sz w:val="22"/>
          <w:szCs w:val="22"/>
          <w:lang w:eastAsia="zh-CN"/>
        </w:rPr>
        <w:t xml:space="preserve">output to over the resistor, </w:t>
      </w:r>
      <w:r w:rsidR="00A37362">
        <w:rPr>
          <w:rFonts w:eastAsia="SimSun"/>
          <w:sz w:val="22"/>
          <w:szCs w:val="22"/>
          <w:lang w:eastAsia="zh-CN"/>
        </w:rPr>
        <w:t xml:space="preserve">it was found that the relationship between </w:t>
      </w:r>
      <w:r w:rsidR="00D61E45">
        <w:rPr>
          <w:rFonts w:eastAsia="SimSun"/>
          <w:sz w:val="22"/>
          <w:szCs w:val="22"/>
          <w:lang w:eastAsia="zh-CN"/>
        </w:rPr>
        <w:t xml:space="preserve">output voltage and frequency was flipped compared to over the capacitor. </w:t>
      </w:r>
      <w:r w:rsidR="007D38A1">
        <w:rPr>
          <w:rFonts w:eastAsia="SimSun"/>
          <w:sz w:val="22"/>
          <w:szCs w:val="22"/>
          <w:lang w:eastAsia="zh-CN"/>
        </w:rPr>
        <w:t xml:space="preserve">As the </w:t>
      </w:r>
      <w:r w:rsidR="00294301">
        <w:rPr>
          <w:rFonts w:eastAsia="SimSun"/>
          <w:sz w:val="22"/>
          <w:szCs w:val="22"/>
          <w:lang w:eastAsia="zh-CN"/>
        </w:rPr>
        <w:t xml:space="preserve">frequency gets higher, so does the </w:t>
      </w:r>
      <w:r w:rsidR="00A1697C">
        <w:rPr>
          <w:rFonts w:eastAsia="SimSun"/>
          <w:sz w:val="22"/>
          <w:szCs w:val="22"/>
          <w:lang w:eastAsia="zh-CN"/>
        </w:rPr>
        <w:t xml:space="preserve">voltage over the resistor. The </w:t>
      </w:r>
      <w:r w:rsidR="00234270">
        <w:rPr>
          <w:rFonts w:eastAsia="SimSun"/>
          <w:sz w:val="22"/>
          <w:szCs w:val="22"/>
          <w:lang w:eastAsia="zh-CN"/>
        </w:rPr>
        <w:t>table</w:t>
      </w:r>
      <w:r w:rsidR="000B1618">
        <w:rPr>
          <w:rFonts w:eastAsia="SimSun"/>
          <w:sz w:val="22"/>
          <w:szCs w:val="22"/>
          <w:lang w:eastAsia="zh-CN"/>
        </w:rPr>
        <w:t xml:space="preserve"> is </w:t>
      </w:r>
      <w:r w:rsidR="000B1618">
        <w:rPr>
          <w:rFonts w:eastAsia="SimSun"/>
          <w:sz w:val="22"/>
          <w:szCs w:val="22"/>
          <w:lang w:eastAsia="zh-CN"/>
        </w:rPr>
        <w:lastRenderedPageBreak/>
        <w:t xml:space="preserve">shown in </w:t>
      </w:r>
      <w:r w:rsidR="000B1618">
        <w:rPr>
          <w:rFonts w:eastAsia="SimSun"/>
          <w:sz w:val="22"/>
          <w:szCs w:val="22"/>
          <w:lang w:eastAsia="zh-CN"/>
        </w:rPr>
        <w:fldChar w:fldCharType="begin"/>
      </w:r>
      <w:r w:rsidR="000B1618">
        <w:rPr>
          <w:rFonts w:eastAsia="SimSun"/>
          <w:sz w:val="22"/>
          <w:szCs w:val="22"/>
          <w:lang w:eastAsia="zh-CN"/>
        </w:rPr>
        <w:instrText xml:space="preserve"> REF _Ref163987260 \h </w:instrText>
      </w:r>
      <w:r w:rsidR="000B1618">
        <w:rPr>
          <w:rFonts w:eastAsia="SimSun"/>
          <w:sz w:val="22"/>
          <w:szCs w:val="22"/>
          <w:lang w:eastAsia="zh-CN"/>
        </w:rPr>
      </w:r>
      <w:r w:rsidR="000B1618">
        <w:rPr>
          <w:rFonts w:eastAsia="SimSun"/>
          <w:sz w:val="22"/>
          <w:szCs w:val="22"/>
          <w:lang w:eastAsia="zh-CN"/>
        </w:rPr>
        <w:fldChar w:fldCharType="separate"/>
      </w:r>
      <w:r w:rsidR="00DC23E7">
        <w:rPr>
          <w:rFonts w:eastAsia="SimSun"/>
          <w:b/>
          <w:bCs/>
          <w:sz w:val="22"/>
          <w:szCs w:val="22"/>
          <w:lang w:eastAsia="zh-CN"/>
        </w:rPr>
        <w:t>Error! Reference source not found.</w:t>
      </w:r>
      <w:r w:rsidR="000B1618">
        <w:rPr>
          <w:rFonts w:eastAsia="SimSun"/>
          <w:sz w:val="22"/>
          <w:szCs w:val="22"/>
          <w:lang w:eastAsia="zh-CN"/>
        </w:rPr>
        <w:fldChar w:fldCharType="end"/>
      </w:r>
      <w:r w:rsidR="000B1618">
        <w:rPr>
          <w:rFonts w:eastAsia="SimSun"/>
          <w:sz w:val="22"/>
          <w:szCs w:val="22"/>
          <w:lang w:eastAsia="zh-CN"/>
        </w:rPr>
        <w:t>.</w:t>
      </w:r>
      <w:r w:rsidR="00234270">
        <w:rPr>
          <w:rFonts w:eastAsia="SimSun"/>
          <w:sz w:val="22"/>
          <w:szCs w:val="22"/>
          <w:lang w:eastAsia="zh-CN"/>
        </w:rPr>
        <w:t xml:space="preserve"> </w:t>
      </w:r>
      <w:r w:rsidR="000B1618">
        <w:rPr>
          <w:rFonts w:eastAsia="SimSun"/>
          <w:sz w:val="22"/>
          <w:szCs w:val="22"/>
          <w:lang w:eastAsia="zh-CN"/>
        </w:rPr>
        <w:t>The</w:t>
      </w:r>
      <w:r w:rsidR="00234270">
        <w:rPr>
          <w:rFonts w:eastAsia="SimSun"/>
          <w:sz w:val="22"/>
          <w:szCs w:val="22"/>
          <w:lang w:eastAsia="zh-CN"/>
        </w:rPr>
        <w:t xml:space="preserve"> plot for these measurements can be seen in </w:t>
      </w:r>
      <w:r w:rsidR="00C5479A">
        <w:rPr>
          <w:rFonts w:eastAsia="SimSun"/>
          <w:sz w:val="22"/>
          <w:szCs w:val="22"/>
          <w:lang w:eastAsia="zh-CN"/>
        </w:rPr>
        <w:t>Figure 10</w:t>
      </w:r>
      <w:r w:rsidR="00234270">
        <w:rPr>
          <w:rFonts w:eastAsia="SimSun"/>
          <w:sz w:val="22"/>
          <w:szCs w:val="22"/>
          <w:lang w:eastAsia="zh-CN"/>
        </w:rPr>
        <w:t xml:space="preserve">. </w:t>
      </w:r>
    </w:p>
    <w:tbl>
      <w:tblPr>
        <w:tblStyle w:val="TableGrid"/>
        <w:tblW w:w="0" w:type="auto"/>
        <w:jc w:val="right"/>
        <w:tblLook w:val="04A0" w:firstRow="1" w:lastRow="0" w:firstColumn="1" w:lastColumn="0" w:noHBand="0" w:noVBand="1"/>
      </w:tblPr>
      <w:tblGrid>
        <w:gridCol w:w="4454"/>
      </w:tblGrid>
      <w:tr w:rsidR="00A2175F" w14:paraId="3E37C689" w14:textId="77777777" w:rsidTr="1808A928">
        <w:trPr>
          <w:jc w:val="right"/>
        </w:trPr>
        <w:tc>
          <w:tcPr>
            <w:tcW w:w="4454" w:type="dxa"/>
          </w:tcPr>
          <w:p w14:paraId="5A02F32C" w14:textId="77777777" w:rsidR="00A2175F" w:rsidRPr="001F135E" w:rsidRDefault="00A2175F" w:rsidP="00A2175F">
            <w:pPr>
              <w:pStyle w:val="NormalWeb"/>
              <w:jc w:val="center"/>
            </w:pPr>
            <w:r>
              <w:rPr>
                <w:noProof/>
              </w:rPr>
              <w:drawing>
                <wp:inline distT="0" distB="0" distL="0" distR="0" wp14:anchorId="2B1F04D4" wp14:editId="4D846F53">
                  <wp:extent cx="2466975" cy="1724025"/>
                  <wp:effectExtent l="0" t="0" r="9525" b="9525"/>
                  <wp:docPr id="958075037" name="Chart 1">
                    <a:extLst xmlns:a="http://schemas.openxmlformats.org/drawingml/2006/main">
                      <a:ext uri="{FF2B5EF4-FFF2-40B4-BE49-F238E27FC236}">
                        <a16:creationId xmlns:a16="http://schemas.microsoft.com/office/drawing/2014/main" id="{980C2D31-A1B5-23CA-2FC6-1A6618E03F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tc>
      </w:tr>
      <w:tr w:rsidR="00A2175F" w14:paraId="2BCB2389" w14:textId="77777777" w:rsidTr="1808A928">
        <w:trPr>
          <w:jc w:val="right"/>
        </w:trPr>
        <w:tc>
          <w:tcPr>
            <w:tcW w:w="4454" w:type="dxa"/>
          </w:tcPr>
          <w:p w14:paraId="7CC850A7" w14:textId="71AB71AF" w:rsidR="00A2175F" w:rsidRDefault="00A2175F" w:rsidP="00A2175F">
            <w:pPr>
              <w:spacing w:line="240" w:lineRule="exact"/>
              <w:jc w:val="both"/>
              <w:rPr>
                <w:rFonts w:eastAsia="SimSun"/>
                <w:sz w:val="22"/>
                <w:szCs w:val="22"/>
                <w:lang w:eastAsia="zh-CN"/>
              </w:rPr>
            </w:pPr>
            <w:r>
              <w:t xml:space="preserve">Figure </w:t>
            </w:r>
            <w:r w:rsidR="00055CEA">
              <w:t>10.</w:t>
            </w:r>
            <w:r>
              <w:t xml:space="preserve"> </w:t>
            </w:r>
            <w:r w:rsidR="00D6336C">
              <w:rPr>
                <w:i/>
                <w:iCs/>
              </w:rPr>
              <w:t xml:space="preserve">Amplitude </w:t>
            </w:r>
            <w:r>
              <w:rPr>
                <w:i/>
                <w:iCs/>
              </w:rPr>
              <w:t>output peak-to-peak voltage versus frequency</w:t>
            </w:r>
            <w:r w:rsidR="00D6336C">
              <w:rPr>
                <w:i/>
                <w:iCs/>
              </w:rPr>
              <w:t xml:space="preserve"> over the resistor.</w:t>
            </w:r>
          </w:p>
        </w:tc>
      </w:tr>
    </w:tbl>
    <w:p w14:paraId="51157528" w14:textId="05965371" w:rsidR="005508D3" w:rsidRDefault="005508D3" w:rsidP="0092192E">
      <w:pPr>
        <w:spacing w:line="240" w:lineRule="exact"/>
        <w:jc w:val="both"/>
        <w:rPr>
          <w:rFonts w:eastAsia="SimSun"/>
          <w:sz w:val="22"/>
          <w:szCs w:val="22"/>
          <w:lang w:eastAsia="zh-CN"/>
        </w:rPr>
      </w:pPr>
    </w:p>
    <w:p w14:paraId="4E0FC853" w14:textId="34393E37" w:rsidR="00A92BEF" w:rsidRPr="00B66E79" w:rsidRDefault="00234270" w:rsidP="006E1B16">
      <w:pPr>
        <w:pStyle w:val="ListParagraph"/>
        <w:numPr>
          <w:ilvl w:val="0"/>
          <w:numId w:val="6"/>
        </w:numPr>
        <w:spacing w:line="240" w:lineRule="exact"/>
        <w:jc w:val="both"/>
        <w:rPr>
          <w:rFonts w:eastAsia="SimSun"/>
          <w:sz w:val="22"/>
          <w:szCs w:val="22"/>
          <w:lang w:eastAsia="zh-CN"/>
        </w:rPr>
      </w:pPr>
      <w:r w:rsidRPr="00D66930">
        <w:rPr>
          <w:rFonts w:eastAsia="SimSun"/>
          <w:sz w:val="22"/>
          <w:szCs w:val="22"/>
          <w:lang w:eastAsia="zh-CN"/>
        </w:rPr>
        <w:t xml:space="preserve">Similarly, comparing the results from the measurements and the </w:t>
      </w:r>
      <w:r w:rsidR="00D06496" w:rsidRPr="00D66930">
        <w:rPr>
          <w:rFonts w:eastAsia="SimSun"/>
          <w:sz w:val="22"/>
          <w:szCs w:val="22"/>
          <w:lang w:eastAsia="zh-CN"/>
        </w:rPr>
        <w:t xml:space="preserve">plot in section 3.2 item 6 yielded </w:t>
      </w:r>
      <w:r w:rsidR="00171444" w:rsidRPr="00D66930">
        <w:rPr>
          <w:rFonts w:eastAsia="SimSun"/>
          <w:sz w:val="22"/>
          <w:szCs w:val="22"/>
          <w:lang w:eastAsia="zh-CN"/>
        </w:rPr>
        <w:t xml:space="preserve">a similar trend for both. At lower frequencies, the voltage </w:t>
      </w:r>
      <w:r w:rsidR="003065ED" w:rsidRPr="00D66930">
        <w:rPr>
          <w:rFonts w:eastAsia="SimSun"/>
          <w:sz w:val="22"/>
          <w:szCs w:val="22"/>
          <w:lang w:eastAsia="zh-CN"/>
        </w:rPr>
        <w:t xml:space="preserve">amplitude was very low, but as frequency </w:t>
      </w:r>
      <w:r w:rsidR="002C7B75" w:rsidRPr="00D66930">
        <w:rPr>
          <w:rFonts w:eastAsia="SimSun"/>
          <w:sz w:val="22"/>
          <w:szCs w:val="22"/>
          <w:lang w:eastAsia="zh-CN"/>
        </w:rPr>
        <w:t xml:space="preserve">increased, so did the resulting output voltage. </w:t>
      </w:r>
      <w:r w:rsidR="00E9001D" w:rsidRPr="00D66930">
        <w:rPr>
          <w:rFonts w:eastAsia="SimSun"/>
          <w:sz w:val="22"/>
          <w:szCs w:val="22"/>
          <w:lang w:eastAsia="zh-CN"/>
        </w:rPr>
        <w:t xml:space="preserve">The plot for section 3.2 item 6 can be seen in </w:t>
      </w:r>
      <w:r w:rsidR="00FF2DF5">
        <w:rPr>
          <w:rFonts w:eastAsia="SimSun"/>
          <w:sz w:val="22"/>
          <w:szCs w:val="22"/>
          <w:lang w:eastAsia="zh-CN"/>
        </w:rPr>
        <w:t xml:space="preserve">Figure </w:t>
      </w:r>
      <w:r w:rsidR="00C5479A">
        <w:rPr>
          <w:rFonts w:eastAsia="SimSun"/>
          <w:sz w:val="22"/>
          <w:szCs w:val="22"/>
          <w:lang w:eastAsia="zh-CN"/>
        </w:rPr>
        <w:t>11</w:t>
      </w:r>
      <w:r w:rsidR="00A50C53">
        <w:rPr>
          <w:rFonts w:eastAsia="SimSun"/>
          <w:sz w:val="22"/>
          <w:szCs w:val="22"/>
          <w:lang w:eastAsia="zh-CN"/>
        </w:rPr>
        <w:t xml:space="preserve">. </w:t>
      </w:r>
    </w:p>
    <w:tbl>
      <w:tblPr>
        <w:tblStyle w:val="TableGrid"/>
        <w:tblW w:w="0" w:type="auto"/>
        <w:tblLook w:val="04A0" w:firstRow="1" w:lastRow="0" w:firstColumn="1" w:lastColumn="0" w:noHBand="0" w:noVBand="1"/>
      </w:tblPr>
      <w:tblGrid>
        <w:gridCol w:w="4454"/>
      </w:tblGrid>
      <w:tr w:rsidR="00A96F7B" w14:paraId="37C43E30" w14:textId="77777777" w:rsidTr="009A4BD1">
        <w:trPr>
          <w:trHeight w:val="1525"/>
        </w:trPr>
        <w:tc>
          <w:tcPr>
            <w:tcW w:w="3359" w:type="dxa"/>
          </w:tcPr>
          <w:p w14:paraId="6CB6B17F" w14:textId="515D388E" w:rsidR="00A96F7B" w:rsidRPr="001F135E" w:rsidRDefault="00597F45" w:rsidP="009A4BD1">
            <w:pPr>
              <w:pStyle w:val="NormalWeb"/>
            </w:pPr>
            <w:r>
              <w:rPr>
                <w:noProof/>
              </w:rPr>
              <w:drawing>
                <wp:inline distT="0" distB="0" distL="0" distR="0" wp14:anchorId="004F83EB" wp14:editId="2849EAC6">
                  <wp:extent cx="2724468" cy="177828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2323" cy="1789940"/>
                          </a:xfrm>
                          <a:prstGeom prst="rect">
                            <a:avLst/>
                          </a:prstGeom>
                          <a:noFill/>
                          <a:ln>
                            <a:noFill/>
                          </a:ln>
                        </pic:spPr>
                      </pic:pic>
                    </a:graphicData>
                  </a:graphic>
                </wp:inline>
              </w:drawing>
            </w:r>
          </w:p>
        </w:tc>
      </w:tr>
      <w:tr w:rsidR="00A96F7B" w14:paraId="55EDB8B5" w14:textId="77777777" w:rsidTr="009A4BD1">
        <w:trPr>
          <w:trHeight w:val="262"/>
        </w:trPr>
        <w:tc>
          <w:tcPr>
            <w:tcW w:w="3359" w:type="dxa"/>
          </w:tcPr>
          <w:p w14:paraId="7E928463" w14:textId="6C35222A" w:rsidR="00A96F7B" w:rsidRDefault="00A96F7B" w:rsidP="009A4BD1">
            <w:pPr>
              <w:spacing w:line="240" w:lineRule="exact"/>
              <w:jc w:val="both"/>
              <w:rPr>
                <w:rFonts w:eastAsia="SimSun"/>
                <w:sz w:val="22"/>
                <w:szCs w:val="22"/>
                <w:lang w:eastAsia="zh-CN"/>
              </w:rPr>
            </w:pPr>
            <w:r>
              <w:t xml:space="preserve">Figure </w:t>
            </w:r>
            <w:r w:rsidR="00736EF2">
              <w:t>11</w:t>
            </w:r>
            <w:r>
              <w:t xml:space="preserve">. </w:t>
            </w:r>
            <w:r w:rsidR="001144B2">
              <w:rPr>
                <w:i/>
                <w:iCs/>
              </w:rPr>
              <w:t>Section 3.2 item 6, output voltage vs. frequency.</w:t>
            </w:r>
          </w:p>
        </w:tc>
      </w:tr>
    </w:tbl>
    <w:p w14:paraId="6094E89F" w14:textId="0DD66344" w:rsidR="00C46CD8" w:rsidRPr="00D949DC" w:rsidRDefault="00DE69C3" w:rsidP="00D949DC">
      <w:pPr>
        <w:pStyle w:val="Heading3"/>
      </w:pPr>
      <w:r w:rsidRPr="00D949DC">
        <w:t>I</w:t>
      </w:r>
      <w:r w:rsidR="00AD0496" w:rsidRPr="00D949DC">
        <w:rPr>
          <w:b/>
          <w:caps/>
        </w:rPr>
        <w:fldChar w:fldCharType="begin"/>
      </w:r>
      <w:r w:rsidR="00AD0496" w:rsidRPr="00D949DC">
        <w:instrText xml:space="preserve"> = 5 \* ROMAN </w:instrText>
      </w:r>
      <w:r w:rsidR="00AD0496" w:rsidRPr="00D949DC">
        <w:rPr>
          <w:b/>
          <w:caps/>
        </w:rPr>
        <w:fldChar w:fldCharType="separate"/>
      </w:r>
      <w:r w:rsidR="00AD0496" w:rsidRPr="00D949DC">
        <w:t>V</w:t>
      </w:r>
      <w:r w:rsidR="00AD0496" w:rsidRPr="00D949DC">
        <w:rPr>
          <w:b/>
          <w:caps/>
        </w:rPr>
        <w:fldChar w:fldCharType="end"/>
      </w:r>
      <w:r w:rsidR="00AD0496" w:rsidRPr="00D949DC">
        <w:t>. Conclusions</w:t>
      </w:r>
    </w:p>
    <w:p w14:paraId="5D2461EA" w14:textId="33D43BF7" w:rsidR="12BAC02A" w:rsidRDefault="3C6D3B29" w:rsidP="103B2096">
      <w:pPr>
        <w:spacing w:line="240" w:lineRule="exact"/>
        <w:ind w:firstLine="180"/>
        <w:jc w:val="both"/>
        <w:rPr>
          <w:rFonts w:eastAsia="SimSun"/>
          <w:sz w:val="22"/>
          <w:szCs w:val="22"/>
          <w:lang w:eastAsia="zh-CN"/>
        </w:rPr>
      </w:pPr>
      <w:r w:rsidRPr="5D11E966">
        <w:rPr>
          <w:rFonts w:eastAsia="SimSun"/>
          <w:sz w:val="22"/>
          <w:szCs w:val="22"/>
          <w:lang w:eastAsia="zh-CN"/>
        </w:rPr>
        <w:t>In this laboratory, we investigated the behaviors and characteristics</w:t>
      </w:r>
      <w:r w:rsidRPr="486C4E4E">
        <w:rPr>
          <w:rFonts w:eastAsia="SimSun"/>
          <w:sz w:val="22"/>
          <w:szCs w:val="22"/>
          <w:lang w:eastAsia="zh-CN"/>
        </w:rPr>
        <w:t xml:space="preserve"> of an RC circuit in response to both </w:t>
      </w:r>
      <w:r w:rsidRPr="467E3D9E">
        <w:rPr>
          <w:rFonts w:eastAsia="SimSun"/>
          <w:sz w:val="22"/>
          <w:szCs w:val="22"/>
          <w:lang w:eastAsia="zh-CN"/>
        </w:rPr>
        <w:t xml:space="preserve">step-function and </w:t>
      </w:r>
      <w:r w:rsidRPr="7020AB50">
        <w:rPr>
          <w:rFonts w:eastAsia="SimSun"/>
          <w:sz w:val="22"/>
          <w:szCs w:val="22"/>
          <w:lang w:eastAsia="zh-CN"/>
        </w:rPr>
        <w:t>sinu</w:t>
      </w:r>
      <w:r w:rsidR="6A4AF9D9" w:rsidRPr="7020AB50">
        <w:rPr>
          <w:rFonts w:eastAsia="SimSun"/>
          <w:sz w:val="22"/>
          <w:szCs w:val="22"/>
          <w:lang w:eastAsia="zh-CN"/>
        </w:rPr>
        <w:t xml:space="preserve">soidal input </w:t>
      </w:r>
      <w:r w:rsidR="6A4AF9D9" w:rsidRPr="59AD4B22">
        <w:rPr>
          <w:rFonts w:eastAsia="SimSun"/>
          <w:sz w:val="22"/>
          <w:szCs w:val="22"/>
          <w:lang w:eastAsia="zh-CN"/>
        </w:rPr>
        <w:t xml:space="preserve">voltages. </w:t>
      </w:r>
      <w:r w:rsidR="6A4AF9D9" w:rsidRPr="7B78620C">
        <w:rPr>
          <w:rFonts w:eastAsia="SimSun"/>
          <w:sz w:val="22"/>
          <w:szCs w:val="22"/>
          <w:lang w:eastAsia="zh-CN"/>
        </w:rPr>
        <w:t xml:space="preserve">By constructing and </w:t>
      </w:r>
      <w:r w:rsidR="6A4AF9D9" w:rsidRPr="3A0C5232">
        <w:rPr>
          <w:rFonts w:eastAsia="SimSun"/>
          <w:sz w:val="22"/>
          <w:szCs w:val="22"/>
          <w:lang w:eastAsia="zh-CN"/>
        </w:rPr>
        <w:t>analyz</w:t>
      </w:r>
      <w:r w:rsidR="00F7539F">
        <w:rPr>
          <w:rFonts w:eastAsia="SimSun"/>
          <w:sz w:val="22"/>
          <w:szCs w:val="22"/>
          <w:lang w:eastAsia="zh-CN"/>
        </w:rPr>
        <w:t xml:space="preserve">ing </w:t>
      </w:r>
      <w:r w:rsidR="6A4AF9D9" w:rsidRPr="62C87922">
        <w:rPr>
          <w:rFonts w:eastAsia="SimSun"/>
          <w:sz w:val="22"/>
          <w:szCs w:val="22"/>
          <w:lang w:eastAsia="zh-CN"/>
        </w:rPr>
        <w:t xml:space="preserve">1, 2, </w:t>
      </w:r>
      <w:r w:rsidR="6A4AF9D9" w:rsidRPr="3A0C5232">
        <w:rPr>
          <w:rFonts w:eastAsia="SimSun"/>
          <w:sz w:val="22"/>
          <w:szCs w:val="22"/>
          <w:lang w:eastAsia="zh-CN"/>
        </w:rPr>
        <w:t>and</w:t>
      </w:r>
      <w:r w:rsidR="6A4AF9D9" w:rsidRPr="62C87922">
        <w:rPr>
          <w:rFonts w:eastAsia="SimSun"/>
          <w:sz w:val="22"/>
          <w:szCs w:val="22"/>
          <w:lang w:eastAsia="zh-CN"/>
        </w:rPr>
        <w:t xml:space="preserve"> 3</w:t>
      </w:r>
      <w:r w:rsidR="6A4AF9D9" w:rsidRPr="3A0C5232">
        <w:rPr>
          <w:rFonts w:eastAsia="SimSun"/>
          <w:sz w:val="22"/>
          <w:szCs w:val="22"/>
          <w:lang w:eastAsia="zh-CN"/>
        </w:rPr>
        <w:t>-</w:t>
      </w:r>
      <w:r w:rsidR="6A4AF9D9" w:rsidRPr="54BABD55">
        <w:rPr>
          <w:rFonts w:eastAsia="SimSun"/>
          <w:sz w:val="22"/>
          <w:szCs w:val="22"/>
          <w:lang w:eastAsia="zh-CN"/>
        </w:rPr>
        <w:t>stage RC circuits,</w:t>
      </w:r>
      <w:r w:rsidR="6A4AF9D9" w:rsidRPr="744BDC34">
        <w:rPr>
          <w:rFonts w:eastAsia="SimSun"/>
          <w:sz w:val="22"/>
          <w:szCs w:val="22"/>
          <w:lang w:eastAsia="zh-CN"/>
        </w:rPr>
        <w:t xml:space="preserve"> </w:t>
      </w:r>
      <w:r w:rsidR="4176102E" w:rsidRPr="744BDC34">
        <w:rPr>
          <w:rFonts w:eastAsia="SimSun"/>
          <w:sz w:val="22"/>
          <w:szCs w:val="22"/>
          <w:lang w:eastAsia="zh-CN"/>
        </w:rPr>
        <w:t xml:space="preserve">we gain </w:t>
      </w:r>
      <w:r w:rsidR="00F7539F">
        <w:rPr>
          <w:rFonts w:eastAsia="SimSun"/>
          <w:sz w:val="22"/>
          <w:szCs w:val="22"/>
          <w:lang w:eastAsia="zh-CN"/>
        </w:rPr>
        <w:t>a better</w:t>
      </w:r>
      <w:r w:rsidR="4176102E" w:rsidRPr="16832614">
        <w:rPr>
          <w:rFonts w:eastAsia="SimSun"/>
          <w:sz w:val="22"/>
          <w:szCs w:val="22"/>
          <w:lang w:eastAsia="zh-CN"/>
        </w:rPr>
        <w:t xml:space="preserve"> </w:t>
      </w:r>
      <w:r w:rsidR="4176102E" w:rsidRPr="3519C465">
        <w:rPr>
          <w:rFonts w:eastAsia="SimSun"/>
          <w:sz w:val="22"/>
          <w:szCs w:val="22"/>
          <w:lang w:eastAsia="zh-CN"/>
        </w:rPr>
        <w:t xml:space="preserve">understanding of how </w:t>
      </w:r>
      <w:r w:rsidR="4176102E" w:rsidRPr="72F59A3A">
        <w:rPr>
          <w:rFonts w:eastAsia="SimSun"/>
          <w:sz w:val="22"/>
          <w:szCs w:val="22"/>
          <w:lang w:eastAsia="zh-CN"/>
        </w:rPr>
        <w:t xml:space="preserve">RC circuits </w:t>
      </w:r>
      <w:proofErr w:type="gramStart"/>
      <w:r w:rsidR="4176102E" w:rsidRPr="72F59A3A">
        <w:rPr>
          <w:rFonts w:eastAsia="SimSun"/>
          <w:sz w:val="22"/>
          <w:szCs w:val="22"/>
          <w:lang w:eastAsia="zh-CN"/>
        </w:rPr>
        <w:t>reacts</w:t>
      </w:r>
      <w:proofErr w:type="gramEnd"/>
      <w:r w:rsidR="4176102E" w:rsidRPr="72F59A3A">
        <w:rPr>
          <w:rFonts w:eastAsia="SimSun"/>
          <w:sz w:val="22"/>
          <w:szCs w:val="22"/>
          <w:lang w:eastAsia="zh-CN"/>
        </w:rPr>
        <w:t xml:space="preserve"> to various </w:t>
      </w:r>
      <w:r w:rsidR="4176102E" w:rsidRPr="0016B652">
        <w:rPr>
          <w:rFonts w:eastAsia="SimSun"/>
          <w:sz w:val="22"/>
          <w:szCs w:val="22"/>
          <w:lang w:eastAsia="zh-CN"/>
        </w:rPr>
        <w:t xml:space="preserve">frequencies and </w:t>
      </w:r>
      <w:r w:rsidR="003A5BC0" w:rsidRPr="0016B652">
        <w:rPr>
          <w:rFonts w:eastAsia="SimSun"/>
          <w:sz w:val="22"/>
          <w:szCs w:val="22"/>
          <w:lang w:eastAsia="zh-CN"/>
        </w:rPr>
        <w:t>voltages</w:t>
      </w:r>
      <w:r w:rsidR="003A5BC0" w:rsidRPr="1B55FFBF">
        <w:rPr>
          <w:rFonts w:eastAsia="SimSun"/>
          <w:sz w:val="22"/>
          <w:szCs w:val="22"/>
          <w:lang w:eastAsia="zh-CN"/>
        </w:rPr>
        <w:t xml:space="preserve"> and</w:t>
      </w:r>
      <w:r w:rsidR="2CBFA4B0" w:rsidRPr="14853B53">
        <w:rPr>
          <w:rFonts w:eastAsia="SimSun"/>
          <w:sz w:val="22"/>
          <w:szCs w:val="22"/>
          <w:lang w:eastAsia="zh-CN"/>
        </w:rPr>
        <w:t xml:space="preserve"> reinforce </w:t>
      </w:r>
      <w:r w:rsidR="2CBFA4B0" w:rsidRPr="720FEAF0">
        <w:rPr>
          <w:rFonts w:eastAsia="SimSun"/>
          <w:sz w:val="22"/>
          <w:szCs w:val="22"/>
          <w:lang w:eastAsia="zh-CN"/>
        </w:rPr>
        <w:t xml:space="preserve">theoretical concepts such as </w:t>
      </w:r>
      <w:r w:rsidR="2CBFA4B0" w:rsidRPr="31976B38">
        <w:rPr>
          <w:rFonts w:eastAsia="SimSun"/>
          <w:sz w:val="22"/>
          <w:szCs w:val="22"/>
          <w:lang w:eastAsia="zh-CN"/>
        </w:rPr>
        <w:t>time constant</w:t>
      </w:r>
      <w:r w:rsidR="2CBFA4B0" w:rsidRPr="00105D5E">
        <w:rPr>
          <w:rFonts w:eastAsia="SimSun"/>
          <w:sz w:val="22"/>
          <w:szCs w:val="22"/>
          <w:lang w:eastAsia="zh-CN"/>
        </w:rPr>
        <w:t>(τ</w:t>
      </w:r>
      <w:r w:rsidR="2CBFA4B0" w:rsidRPr="4C281B72">
        <w:rPr>
          <w:rFonts w:eastAsia="SimSun"/>
          <w:sz w:val="22"/>
          <w:szCs w:val="22"/>
          <w:lang w:eastAsia="zh-CN"/>
        </w:rPr>
        <w:t>)</w:t>
      </w:r>
      <w:r w:rsidR="2CBFA4B0" w:rsidRPr="666A53A0">
        <w:rPr>
          <w:rFonts w:eastAsia="SimSun"/>
          <w:sz w:val="22"/>
          <w:szCs w:val="22"/>
          <w:lang w:eastAsia="zh-CN"/>
        </w:rPr>
        <w:t xml:space="preserve"> and the influenc</w:t>
      </w:r>
      <w:r w:rsidR="79DC03A4" w:rsidRPr="666A53A0">
        <w:rPr>
          <w:rFonts w:eastAsia="SimSun"/>
          <w:sz w:val="22"/>
          <w:szCs w:val="22"/>
          <w:lang w:eastAsia="zh-CN"/>
        </w:rPr>
        <w:t xml:space="preserve">e of input </w:t>
      </w:r>
      <w:r w:rsidR="00F7539F">
        <w:rPr>
          <w:rFonts w:eastAsia="SimSun"/>
          <w:sz w:val="22"/>
          <w:szCs w:val="22"/>
          <w:lang w:eastAsia="zh-CN"/>
        </w:rPr>
        <w:t>signal</w:t>
      </w:r>
      <w:r w:rsidR="79DC03A4" w:rsidRPr="666A53A0">
        <w:rPr>
          <w:rFonts w:eastAsia="SimSun"/>
          <w:sz w:val="22"/>
          <w:szCs w:val="22"/>
          <w:lang w:eastAsia="zh-CN"/>
        </w:rPr>
        <w:t xml:space="preserve">s </w:t>
      </w:r>
      <w:r w:rsidR="79DC03A4" w:rsidRPr="79D767A7">
        <w:rPr>
          <w:rFonts w:eastAsia="SimSun"/>
          <w:sz w:val="22"/>
          <w:szCs w:val="22"/>
          <w:lang w:eastAsia="zh-CN"/>
        </w:rPr>
        <w:t>on the output signal</w:t>
      </w:r>
      <w:r w:rsidR="103C4B8D" w:rsidRPr="100CC153">
        <w:rPr>
          <w:rFonts w:eastAsia="SimSun"/>
          <w:sz w:val="22"/>
          <w:szCs w:val="22"/>
          <w:lang w:eastAsia="zh-CN"/>
        </w:rPr>
        <w:t>.</w:t>
      </w:r>
    </w:p>
    <w:p w14:paraId="0186A1D9" w14:textId="22E7A918" w:rsidR="14AC11B7" w:rsidRDefault="7774DBBC" w:rsidP="14AC11B7">
      <w:pPr>
        <w:spacing w:line="240" w:lineRule="exact"/>
        <w:ind w:firstLine="180"/>
        <w:jc w:val="both"/>
        <w:rPr>
          <w:rFonts w:eastAsia="SimSun"/>
          <w:sz w:val="22"/>
          <w:szCs w:val="22"/>
          <w:lang w:eastAsia="zh-CN"/>
        </w:rPr>
      </w:pPr>
      <w:r w:rsidRPr="27ACF2C9">
        <w:rPr>
          <w:rFonts w:eastAsia="SimSun"/>
          <w:sz w:val="22"/>
          <w:szCs w:val="22"/>
          <w:lang w:eastAsia="zh-CN"/>
        </w:rPr>
        <w:t xml:space="preserve">Experimental results </w:t>
      </w:r>
      <w:r w:rsidRPr="072843C8">
        <w:rPr>
          <w:rFonts w:eastAsia="SimSun"/>
          <w:sz w:val="22"/>
          <w:szCs w:val="22"/>
          <w:lang w:eastAsia="zh-CN"/>
        </w:rPr>
        <w:t xml:space="preserve">from </w:t>
      </w:r>
      <w:r w:rsidR="0A8880B5" w:rsidRPr="7F2CD922">
        <w:rPr>
          <w:rFonts w:eastAsia="SimSun"/>
          <w:sz w:val="22"/>
          <w:szCs w:val="22"/>
          <w:lang w:eastAsia="zh-CN"/>
        </w:rPr>
        <w:t xml:space="preserve">oscilloscope </w:t>
      </w:r>
      <w:r w:rsidR="0A8880B5" w:rsidRPr="417F2FBF">
        <w:rPr>
          <w:rFonts w:eastAsia="SimSun"/>
          <w:sz w:val="22"/>
          <w:szCs w:val="22"/>
          <w:lang w:eastAsia="zh-CN"/>
        </w:rPr>
        <w:t xml:space="preserve">readings indicated a distinct relationship </w:t>
      </w:r>
      <w:r w:rsidR="0A8880B5" w:rsidRPr="3F24EC1A">
        <w:rPr>
          <w:rFonts w:eastAsia="SimSun"/>
          <w:sz w:val="22"/>
          <w:szCs w:val="22"/>
          <w:lang w:eastAsia="zh-CN"/>
        </w:rPr>
        <w:t xml:space="preserve">between input </w:t>
      </w:r>
      <w:r w:rsidR="0A8880B5" w:rsidRPr="3683D1E7">
        <w:rPr>
          <w:rFonts w:eastAsia="SimSun"/>
          <w:sz w:val="22"/>
          <w:szCs w:val="22"/>
          <w:lang w:eastAsia="zh-CN"/>
        </w:rPr>
        <w:t>frequency and the amplitude of the</w:t>
      </w:r>
      <w:r w:rsidR="0A8880B5" w:rsidRPr="2FB07CCA">
        <w:rPr>
          <w:rFonts w:eastAsia="SimSun"/>
          <w:sz w:val="22"/>
          <w:szCs w:val="22"/>
          <w:lang w:eastAsia="zh-CN"/>
        </w:rPr>
        <w:t xml:space="preserve"> output voltage </w:t>
      </w:r>
      <w:r w:rsidR="0A8880B5" w:rsidRPr="4F419BA9">
        <w:rPr>
          <w:rFonts w:eastAsia="SimSun"/>
          <w:sz w:val="22"/>
          <w:szCs w:val="22"/>
          <w:lang w:eastAsia="zh-CN"/>
        </w:rPr>
        <w:t>across the capacito</w:t>
      </w:r>
      <w:r w:rsidR="31B88500" w:rsidRPr="4F419BA9">
        <w:rPr>
          <w:rFonts w:eastAsia="SimSun"/>
          <w:sz w:val="22"/>
          <w:szCs w:val="22"/>
          <w:lang w:eastAsia="zh-CN"/>
        </w:rPr>
        <w:t xml:space="preserve">r and </w:t>
      </w:r>
      <w:r w:rsidR="31B88500" w:rsidRPr="08A46007">
        <w:rPr>
          <w:rFonts w:eastAsia="SimSun"/>
          <w:sz w:val="22"/>
          <w:szCs w:val="22"/>
          <w:lang w:eastAsia="zh-CN"/>
        </w:rPr>
        <w:t>resistor. As the frequency increased,</w:t>
      </w:r>
      <w:r w:rsidR="31B88500" w:rsidRPr="1F663841">
        <w:rPr>
          <w:rFonts w:eastAsia="SimSun"/>
          <w:sz w:val="22"/>
          <w:szCs w:val="22"/>
          <w:lang w:eastAsia="zh-CN"/>
        </w:rPr>
        <w:t xml:space="preserve"> the </w:t>
      </w:r>
      <w:r w:rsidR="31B88500" w:rsidRPr="551876FF">
        <w:rPr>
          <w:rFonts w:eastAsia="SimSun"/>
          <w:sz w:val="22"/>
          <w:szCs w:val="22"/>
          <w:lang w:eastAsia="zh-CN"/>
        </w:rPr>
        <w:t xml:space="preserve">capacitor’s </w:t>
      </w:r>
      <w:r w:rsidR="28223B99" w:rsidRPr="551876FF">
        <w:rPr>
          <w:rFonts w:eastAsia="SimSun"/>
          <w:sz w:val="22"/>
          <w:szCs w:val="22"/>
          <w:lang w:eastAsia="zh-CN"/>
        </w:rPr>
        <w:t xml:space="preserve">voltage </w:t>
      </w:r>
      <w:r w:rsidR="28223B99" w:rsidRPr="2A1FC753">
        <w:rPr>
          <w:rFonts w:eastAsia="SimSun"/>
          <w:sz w:val="22"/>
          <w:szCs w:val="22"/>
          <w:lang w:eastAsia="zh-CN"/>
        </w:rPr>
        <w:t xml:space="preserve">amplitude decreased, while the </w:t>
      </w:r>
      <w:r w:rsidR="28223B99" w:rsidRPr="6A359533">
        <w:rPr>
          <w:rFonts w:eastAsia="SimSun"/>
          <w:sz w:val="22"/>
          <w:szCs w:val="22"/>
          <w:lang w:eastAsia="zh-CN"/>
        </w:rPr>
        <w:t xml:space="preserve">resistor’s voltage amplitude </w:t>
      </w:r>
      <w:r w:rsidR="28223B99" w:rsidRPr="4D78CDC6">
        <w:rPr>
          <w:rFonts w:eastAsia="SimSun"/>
          <w:sz w:val="22"/>
          <w:szCs w:val="22"/>
          <w:lang w:eastAsia="zh-CN"/>
        </w:rPr>
        <w:t xml:space="preserve">increased, illustrating the fundamental </w:t>
      </w:r>
      <w:r w:rsidR="28223B99" w:rsidRPr="7DEE9095">
        <w:rPr>
          <w:rFonts w:eastAsia="SimSun"/>
          <w:sz w:val="22"/>
          <w:szCs w:val="22"/>
          <w:lang w:eastAsia="zh-CN"/>
        </w:rPr>
        <w:t xml:space="preserve">frequency-dependent </w:t>
      </w:r>
      <w:r w:rsidR="28223B99" w:rsidRPr="54C636B0">
        <w:rPr>
          <w:rFonts w:eastAsia="SimSun"/>
          <w:sz w:val="22"/>
          <w:szCs w:val="22"/>
          <w:lang w:eastAsia="zh-CN"/>
        </w:rPr>
        <w:t>behavior of RC circuits.</w:t>
      </w:r>
    </w:p>
    <w:p w14:paraId="0F4713E8" w14:textId="488DEE92" w:rsidR="54C636B0" w:rsidRDefault="0308BD88" w:rsidP="54C636B0">
      <w:pPr>
        <w:spacing w:line="240" w:lineRule="exact"/>
        <w:ind w:firstLine="180"/>
        <w:jc w:val="both"/>
        <w:rPr>
          <w:rFonts w:eastAsia="SimSun"/>
          <w:sz w:val="22"/>
          <w:szCs w:val="22"/>
          <w:lang w:eastAsia="zh-CN"/>
        </w:rPr>
      </w:pPr>
      <w:r w:rsidRPr="541E8DE9">
        <w:rPr>
          <w:rFonts w:eastAsia="SimSun"/>
          <w:sz w:val="22"/>
          <w:szCs w:val="22"/>
          <w:lang w:eastAsia="zh-CN"/>
        </w:rPr>
        <w:t>The discrepancies between theoretical and observational</w:t>
      </w:r>
      <w:r w:rsidRPr="13C828D5">
        <w:rPr>
          <w:rFonts w:eastAsia="SimSun"/>
          <w:sz w:val="22"/>
          <w:szCs w:val="22"/>
          <w:lang w:eastAsia="zh-CN"/>
        </w:rPr>
        <w:t xml:space="preserve"> values were noted, with</w:t>
      </w:r>
      <w:r w:rsidRPr="3431AD9E">
        <w:rPr>
          <w:rFonts w:eastAsia="SimSun"/>
          <w:sz w:val="22"/>
          <w:szCs w:val="22"/>
          <w:lang w:eastAsia="zh-CN"/>
        </w:rPr>
        <w:t xml:space="preserve"> potential </w:t>
      </w:r>
      <w:r w:rsidRPr="74477B7E">
        <w:rPr>
          <w:rFonts w:eastAsia="SimSun"/>
          <w:sz w:val="22"/>
          <w:szCs w:val="22"/>
          <w:lang w:eastAsia="zh-CN"/>
        </w:rPr>
        <w:t xml:space="preserve">sources of error </w:t>
      </w:r>
      <w:r w:rsidRPr="0AE9081F">
        <w:rPr>
          <w:rFonts w:eastAsia="SimSun"/>
          <w:sz w:val="22"/>
          <w:szCs w:val="22"/>
          <w:lang w:eastAsia="zh-CN"/>
        </w:rPr>
        <w:t xml:space="preserve">stemming from the precision of the oscilloscope </w:t>
      </w:r>
      <w:r w:rsidRPr="4F0E4533">
        <w:rPr>
          <w:rFonts w:eastAsia="SimSun"/>
          <w:sz w:val="22"/>
          <w:szCs w:val="22"/>
          <w:lang w:eastAsia="zh-CN"/>
        </w:rPr>
        <w:t>and the human factor</w:t>
      </w:r>
      <w:r w:rsidR="6A93B828" w:rsidRPr="4F0E4533">
        <w:rPr>
          <w:rFonts w:eastAsia="SimSun"/>
          <w:sz w:val="22"/>
          <w:szCs w:val="22"/>
          <w:lang w:eastAsia="zh-CN"/>
        </w:rPr>
        <w:t xml:space="preserve"> in reading and positioning cursors. </w:t>
      </w:r>
      <w:r w:rsidR="6A93B828" w:rsidRPr="25C59FB4">
        <w:rPr>
          <w:rFonts w:eastAsia="SimSun"/>
          <w:sz w:val="22"/>
          <w:szCs w:val="22"/>
          <w:lang w:eastAsia="zh-CN"/>
        </w:rPr>
        <w:t xml:space="preserve">These errors highlighted the </w:t>
      </w:r>
      <w:r w:rsidR="6A93B828" w:rsidRPr="38A8C5DD">
        <w:rPr>
          <w:rFonts w:eastAsia="SimSun"/>
          <w:sz w:val="22"/>
          <w:szCs w:val="22"/>
          <w:lang w:eastAsia="zh-CN"/>
        </w:rPr>
        <w:t xml:space="preserve">limitations of measurement tools </w:t>
      </w:r>
      <w:r w:rsidR="19950247" w:rsidRPr="43E2C1B0">
        <w:rPr>
          <w:rFonts w:eastAsia="SimSun"/>
          <w:sz w:val="22"/>
          <w:szCs w:val="22"/>
          <w:lang w:eastAsia="zh-CN"/>
        </w:rPr>
        <w:t xml:space="preserve">and human factors. </w:t>
      </w:r>
    </w:p>
    <w:p w14:paraId="12256C7A" w14:textId="41A7959B" w:rsidR="2F82B4FF" w:rsidRDefault="19950247" w:rsidP="00495E7B">
      <w:pPr>
        <w:spacing w:line="240" w:lineRule="exact"/>
        <w:ind w:firstLine="180"/>
        <w:jc w:val="both"/>
        <w:rPr>
          <w:rFonts w:eastAsia="SimSun"/>
          <w:sz w:val="22"/>
          <w:szCs w:val="22"/>
          <w:lang w:eastAsia="zh-CN"/>
        </w:rPr>
      </w:pPr>
      <w:r w:rsidRPr="5AF08145">
        <w:rPr>
          <w:rFonts w:eastAsia="SimSun"/>
          <w:sz w:val="22"/>
          <w:szCs w:val="22"/>
          <w:lang w:eastAsia="zh-CN"/>
        </w:rPr>
        <w:t xml:space="preserve">Ultimately, the experiment </w:t>
      </w:r>
      <w:r w:rsidRPr="286C622C">
        <w:rPr>
          <w:rFonts w:eastAsia="SimSun"/>
          <w:sz w:val="22"/>
          <w:szCs w:val="22"/>
          <w:lang w:eastAsia="zh-CN"/>
        </w:rPr>
        <w:t xml:space="preserve">succeeded in demonstrating the </w:t>
      </w:r>
      <w:r w:rsidRPr="7BA35CB8">
        <w:rPr>
          <w:rFonts w:eastAsia="SimSun"/>
          <w:sz w:val="22"/>
          <w:szCs w:val="22"/>
          <w:lang w:eastAsia="zh-CN"/>
        </w:rPr>
        <w:t xml:space="preserve">expected outcomes </w:t>
      </w:r>
      <w:r w:rsidRPr="3B2F3CBB">
        <w:rPr>
          <w:rFonts w:eastAsia="SimSun"/>
          <w:sz w:val="22"/>
          <w:szCs w:val="22"/>
          <w:lang w:eastAsia="zh-CN"/>
        </w:rPr>
        <w:t xml:space="preserve">of RC </w:t>
      </w:r>
      <w:r w:rsidRPr="7E32BD3B">
        <w:rPr>
          <w:rFonts w:eastAsia="SimSun"/>
          <w:sz w:val="22"/>
          <w:szCs w:val="22"/>
          <w:lang w:eastAsia="zh-CN"/>
        </w:rPr>
        <w:t>circuit behaviors and</w:t>
      </w:r>
      <w:r w:rsidRPr="7BA35CB8">
        <w:rPr>
          <w:rFonts w:eastAsia="SimSun"/>
          <w:sz w:val="22"/>
          <w:szCs w:val="22"/>
          <w:lang w:eastAsia="zh-CN"/>
        </w:rPr>
        <w:t xml:space="preserve"> provided </w:t>
      </w:r>
      <w:r w:rsidRPr="2C82C1CC">
        <w:rPr>
          <w:rFonts w:eastAsia="SimSun"/>
          <w:sz w:val="22"/>
          <w:szCs w:val="22"/>
          <w:lang w:eastAsia="zh-CN"/>
        </w:rPr>
        <w:t xml:space="preserve">practical experience </w:t>
      </w:r>
      <w:r w:rsidRPr="15652826">
        <w:rPr>
          <w:rFonts w:eastAsia="SimSun"/>
          <w:sz w:val="22"/>
          <w:szCs w:val="22"/>
          <w:lang w:eastAsia="zh-CN"/>
        </w:rPr>
        <w:t>i</w:t>
      </w:r>
      <w:r w:rsidR="5421EE65" w:rsidRPr="15652826">
        <w:rPr>
          <w:rFonts w:eastAsia="SimSun"/>
          <w:sz w:val="22"/>
          <w:szCs w:val="22"/>
          <w:lang w:eastAsia="zh-CN"/>
        </w:rPr>
        <w:t>n circuit analysis</w:t>
      </w:r>
      <w:r w:rsidR="5421EE65" w:rsidRPr="2F82B4FF">
        <w:rPr>
          <w:rFonts w:eastAsia="SimSun"/>
          <w:sz w:val="22"/>
          <w:szCs w:val="22"/>
          <w:lang w:eastAsia="zh-CN"/>
        </w:rPr>
        <w:t xml:space="preserve">. </w:t>
      </w:r>
    </w:p>
    <w:p w14:paraId="08DD58ED" w14:textId="721BF22C" w:rsidR="2F82B4FF" w:rsidRDefault="2F82B4FF" w:rsidP="2F82B4FF">
      <w:pPr>
        <w:spacing w:line="240" w:lineRule="exact"/>
        <w:ind w:firstLine="180"/>
        <w:jc w:val="both"/>
        <w:rPr>
          <w:rFonts w:eastAsia="SimSun"/>
          <w:sz w:val="22"/>
          <w:szCs w:val="22"/>
          <w:lang w:eastAsia="zh-CN"/>
        </w:rPr>
      </w:pPr>
    </w:p>
    <w:p w14:paraId="73011140" w14:textId="212B44CE" w:rsidR="00C220C3" w:rsidRDefault="00C220C3" w:rsidP="00C220C3">
      <w:pPr>
        <w:spacing w:line="240" w:lineRule="exact"/>
        <w:ind w:firstLine="180"/>
        <w:jc w:val="center"/>
        <w:rPr>
          <w:rFonts w:eastAsia="SimSun"/>
          <w:sz w:val="22"/>
          <w:szCs w:val="22"/>
          <w:lang w:eastAsia="zh-CN"/>
        </w:rPr>
      </w:pPr>
      <w:r>
        <w:rPr>
          <w:rFonts w:eastAsia="SimSun"/>
          <w:sz w:val="22"/>
          <w:szCs w:val="22"/>
          <w:lang w:eastAsia="zh-CN"/>
        </w:rPr>
        <w:t>Team Roles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1944"/>
      </w:tblGrid>
      <w:tr w:rsidR="00B0205B" w14:paraId="7A32B4A5" w14:textId="77777777" w:rsidTr="00B0205B">
        <w:tc>
          <w:tcPr>
            <w:tcW w:w="2520" w:type="dxa"/>
            <w:tcBorders>
              <w:top w:val="single" w:sz="12" w:space="0" w:color="auto"/>
              <w:left w:val="nil"/>
              <w:bottom w:val="single" w:sz="4" w:space="0" w:color="auto"/>
              <w:right w:val="single" w:sz="4" w:space="0" w:color="auto"/>
            </w:tcBorders>
            <w:hideMark/>
          </w:tcPr>
          <w:p w14:paraId="0AFFB7A5" w14:textId="297D6FF0" w:rsidR="00C220C3" w:rsidRDefault="00C220C3">
            <w:pPr>
              <w:spacing w:line="240" w:lineRule="exact"/>
              <w:jc w:val="center"/>
              <w:rPr>
                <w:rFonts w:eastAsia="SimSun"/>
                <w:sz w:val="22"/>
                <w:szCs w:val="22"/>
                <w:lang w:eastAsia="zh-CN"/>
              </w:rPr>
            </w:pPr>
            <w:r>
              <w:rPr>
                <w:rFonts w:eastAsia="SimSun"/>
                <w:sz w:val="22"/>
                <w:szCs w:val="22"/>
                <w:lang w:eastAsia="zh-CN"/>
              </w:rPr>
              <w:t>Activity</w:t>
            </w:r>
          </w:p>
        </w:tc>
        <w:tc>
          <w:tcPr>
            <w:tcW w:w="1944" w:type="dxa"/>
            <w:tcBorders>
              <w:top w:val="single" w:sz="12" w:space="0" w:color="auto"/>
              <w:left w:val="single" w:sz="4" w:space="0" w:color="auto"/>
              <w:bottom w:val="single" w:sz="4" w:space="0" w:color="auto"/>
              <w:right w:val="nil"/>
            </w:tcBorders>
            <w:hideMark/>
          </w:tcPr>
          <w:p w14:paraId="0F34DDEE" w14:textId="77777777" w:rsidR="00C220C3" w:rsidRDefault="00C220C3">
            <w:pPr>
              <w:spacing w:line="240" w:lineRule="exact"/>
              <w:jc w:val="center"/>
              <w:rPr>
                <w:rFonts w:eastAsia="SimSun"/>
                <w:sz w:val="22"/>
                <w:szCs w:val="22"/>
                <w:lang w:eastAsia="zh-CN"/>
              </w:rPr>
            </w:pPr>
            <w:r>
              <w:rPr>
                <w:rFonts w:eastAsia="SimSun"/>
                <w:sz w:val="22"/>
                <w:szCs w:val="22"/>
                <w:lang w:eastAsia="zh-CN"/>
              </w:rPr>
              <w:t>Student(s) Name</w:t>
            </w:r>
          </w:p>
        </w:tc>
      </w:tr>
      <w:tr w:rsidR="00B0205B" w14:paraId="7EF63343" w14:textId="77777777" w:rsidTr="00B0205B">
        <w:tc>
          <w:tcPr>
            <w:tcW w:w="2520" w:type="dxa"/>
            <w:tcBorders>
              <w:top w:val="single" w:sz="4" w:space="0" w:color="auto"/>
              <w:left w:val="nil"/>
              <w:bottom w:val="single" w:sz="4" w:space="0" w:color="auto"/>
              <w:right w:val="single" w:sz="4" w:space="0" w:color="auto"/>
            </w:tcBorders>
            <w:hideMark/>
          </w:tcPr>
          <w:p w14:paraId="06491F32" w14:textId="689C4F33" w:rsidR="00C220C3" w:rsidRDefault="00C220C3">
            <w:pPr>
              <w:spacing w:line="240" w:lineRule="exact"/>
              <w:rPr>
                <w:rFonts w:eastAsia="SimSun"/>
                <w:sz w:val="22"/>
                <w:szCs w:val="22"/>
                <w:lang w:eastAsia="zh-CN"/>
              </w:rPr>
            </w:pPr>
            <w:r>
              <w:rPr>
                <w:rFonts w:eastAsia="SimSun"/>
                <w:sz w:val="22"/>
                <w:szCs w:val="22"/>
                <w:lang w:eastAsia="zh-CN"/>
              </w:rPr>
              <w:t>Prelab: Circuit Analysis</w:t>
            </w:r>
          </w:p>
        </w:tc>
        <w:tc>
          <w:tcPr>
            <w:tcW w:w="1944" w:type="dxa"/>
            <w:tcBorders>
              <w:top w:val="single" w:sz="4" w:space="0" w:color="auto"/>
              <w:left w:val="single" w:sz="4" w:space="0" w:color="auto"/>
              <w:bottom w:val="single" w:sz="4" w:space="0" w:color="auto"/>
              <w:right w:val="nil"/>
            </w:tcBorders>
          </w:tcPr>
          <w:p w14:paraId="3E3E8161" w14:textId="32668AA3" w:rsidR="00C220C3" w:rsidRDefault="35E73F73">
            <w:pPr>
              <w:spacing w:line="240" w:lineRule="exact"/>
              <w:jc w:val="center"/>
              <w:rPr>
                <w:rFonts w:eastAsia="SimSun"/>
                <w:sz w:val="22"/>
                <w:szCs w:val="22"/>
                <w:lang w:eastAsia="zh-CN"/>
              </w:rPr>
            </w:pPr>
            <w:r w:rsidRPr="3A4A205F">
              <w:rPr>
                <w:rFonts w:eastAsia="SimSun"/>
                <w:sz w:val="22"/>
                <w:szCs w:val="22"/>
                <w:lang w:eastAsia="zh-CN"/>
              </w:rPr>
              <w:t xml:space="preserve">Travis, Ethan, </w:t>
            </w:r>
            <w:proofErr w:type="spellStart"/>
            <w:r w:rsidRPr="3A4A205F">
              <w:rPr>
                <w:rFonts w:eastAsia="SimSun"/>
                <w:sz w:val="22"/>
                <w:szCs w:val="22"/>
                <w:lang w:eastAsia="zh-CN"/>
              </w:rPr>
              <w:t>Junhan</w:t>
            </w:r>
            <w:proofErr w:type="spellEnd"/>
          </w:p>
        </w:tc>
      </w:tr>
      <w:tr w:rsidR="00B0205B" w14:paraId="3F916930" w14:textId="77777777" w:rsidTr="00B0205B">
        <w:tc>
          <w:tcPr>
            <w:tcW w:w="2520" w:type="dxa"/>
            <w:tcBorders>
              <w:top w:val="single" w:sz="4" w:space="0" w:color="auto"/>
              <w:left w:val="nil"/>
              <w:bottom w:val="single" w:sz="4" w:space="0" w:color="auto"/>
              <w:right w:val="single" w:sz="4" w:space="0" w:color="auto"/>
            </w:tcBorders>
            <w:hideMark/>
          </w:tcPr>
          <w:p w14:paraId="4619870D" w14:textId="3D5AB581" w:rsidR="00C220C3" w:rsidRDefault="00C220C3">
            <w:pPr>
              <w:spacing w:line="240" w:lineRule="exact"/>
              <w:rPr>
                <w:rFonts w:eastAsia="SimSun"/>
                <w:sz w:val="22"/>
                <w:szCs w:val="22"/>
                <w:lang w:eastAsia="zh-CN"/>
              </w:rPr>
            </w:pPr>
            <w:r>
              <w:rPr>
                <w:rFonts w:eastAsia="SimSun"/>
                <w:sz w:val="22"/>
                <w:szCs w:val="22"/>
                <w:lang w:eastAsia="zh-CN"/>
              </w:rPr>
              <w:t>Prelab: Simulations and Graphs</w:t>
            </w:r>
          </w:p>
        </w:tc>
        <w:tc>
          <w:tcPr>
            <w:tcW w:w="1944" w:type="dxa"/>
            <w:tcBorders>
              <w:top w:val="single" w:sz="4" w:space="0" w:color="auto"/>
              <w:left w:val="single" w:sz="4" w:space="0" w:color="auto"/>
              <w:bottom w:val="single" w:sz="4" w:space="0" w:color="auto"/>
              <w:right w:val="nil"/>
            </w:tcBorders>
          </w:tcPr>
          <w:p w14:paraId="5C5EE559" w14:textId="19709EA6" w:rsidR="00C220C3" w:rsidRDefault="14A8AAC2">
            <w:pPr>
              <w:spacing w:line="240" w:lineRule="exact"/>
              <w:jc w:val="center"/>
              <w:rPr>
                <w:rFonts w:eastAsia="SimSun"/>
                <w:sz w:val="22"/>
                <w:szCs w:val="22"/>
                <w:lang w:eastAsia="zh-CN"/>
              </w:rPr>
            </w:pPr>
            <w:r w:rsidRPr="3A4A205F">
              <w:rPr>
                <w:rFonts w:eastAsia="SimSun"/>
                <w:sz w:val="22"/>
                <w:szCs w:val="22"/>
                <w:lang w:eastAsia="zh-CN"/>
              </w:rPr>
              <w:t xml:space="preserve">Travis, Ethan, </w:t>
            </w:r>
            <w:proofErr w:type="spellStart"/>
            <w:r w:rsidRPr="3A4A205F">
              <w:rPr>
                <w:rFonts w:eastAsia="SimSun"/>
                <w:sz w:val="22"/>
                <w:szCs w:val="22"/>
                <w:lang w:eastAsia="zh-CN"/>
              </w:rPr>
              <w:t>Junhan</w:t>
            </w:r>
            <w:proofErr w:type="spellEnd"/>
          </w:p>
        </w:tc>
      </w:tr>
      <w:tr w:rsidR="00B0205B" w14:paraId="30180728" w14:textId="77777777" w:rsidTr="00B0205B">
        <w:tc>
          <w:tcPr>
            <w:tcW w:w="2520" w:type="dxa"/>
            <w:tcBorders>
              <w:top w:val="single" w:sz="4" w:space="0" w:color="auto"/>
              <w:left w:val="nil"/>
              <w:bottom w:val="single" w:sz="4" w:space="0" w:color="auto"/>
              <w:right w:val="single" w:sz="4" w:space="0" w:color="auto"/>
            </w:tcBorders>
            <w:hideMark/>
          </w:tcPr>
          <w:p w14:paraId="487D38D1" w14:textId="6206B7A9" w:rsidR="00C220C3" w:rsidRDefault="00C220C3">
            <w:pPr>
              <w:spacing w:line="240" w:lineRule="exact"/>
              <w:rPr>
                <w:rFonts w:eastAsia="SimSun"/>
                <w:sz w:val="22"/>
                <w:szCs w:val="22"/>
                <w:lang w:eastAsia="zh-CN"/>
              </w:rPr>
            </w:pPr>
            <w:r>
              <w:rPr>
                <w:rFonts w:eastAsia="SimSun"/>
                <w:sz w:val="22"/>
                <w:szCs w:val="22"/>
                <w:lang w:eastAsia="zh-CN"/>
              </w:rPr>
              <w:t>Prelab: Questions</w:t>
            </w:r>
          </w:p>
        </w:tc>
        <w:tc>
          <w:tcPr>
            <w:tcW w:w="1944" w:type="dxa"/>
            <w:tcBorders>
              <w:top w:val="single" w:sz="4" w:space="0" w:color="auto"/>
              <w:left w:val="single" w:sz="4" w:space="0" w:color="auto"/>
              <w:bottom w:val="single" w:sz="4" w:space="0" w:color="auto"/>
              <w:right w:val="nil"/>
            </w:tcBorders>
          </w:tcPr>
          <w:p w14:paraId="06F996BA" w14:textId="16999F5B" w:rsidR="00C220C3" w:rsidRDefault="5EFC6709">
            <w:pPr>
              <w:spacing w:line="240" w:lineRule="exact"/>
              <w:jc w:val="center"/>
              <w:rPr>
                <w:rFonts w:eastAsia="SimSun"/>
                <w:sz w:val="22"/>
                <w:szCs w:val="22"/>
                <w:lang w:eastAsia="zh-CN"/>
              </w:rPr>
            </w:pPr>
            <w:r w:rsidRPr="3A4A205F">
              <w:rPr>
                <w:rFonts w:eastAsia="SimSun"/>
                <w:sz w:val="22"/>
                <w:szCs w:val="22"/>
                <w:lang w:eastAsia="zh-CN"/>
              </w:rPr>
              <w:t xml:space="preserve">Travis, Ethan, </w:t>
            </w:r>
            <w:proofErr w:type="spellStart"/>
            <w:r w:rsidRPr="3A4A205F">
              <w:rPr>
                <w:rFonts w:eastAsia="SimSun"/>
                <w:sz w:val="22"/>
                <w:szCs w:val="22"/>
                <w:lang w:eastAsia="zh-CN"/>
              </w:rPr>
              <w:t>Junhan</w:t>
            </w:r>
            <w:proofErr w:type="spellEnd"/>
          </w:p>
        </w:tc>
      </w:tr>
      <w:tr w:rsidR="00B0205B" w14:paraId="7D819611" w14:textId="77777777" w:rsidTr="00B0205B">
        <w:tc>
          <w:tcPr>
            <w:tcW w:w="2520" w:type="dxa"/>
            <w:tcBorders>
              <w:top w:val="single" w:sz="4" w:space="0" w:color="auto"/>
              <w:left w:val="nil"/>
              <w:bottom w:val="single" w:sz="4" w:space="0" w:color="auto"/>
              <w:right w:val="single" w:sz="4" w:space="0" w:color="auto"/>
            </w:tcBorders>
            <w:hideMark/>
          </w:tcPr>
          <w:p w14:paraId="24D75C1B" w14:textId="77777777" w:rsidR="00C220C3" w:rsidRDefault="00C220C3">
            <w:pPr>
              <w:spacing w:line="240" w:lineRule="exact"/>
              <w:rPr>
                <w:rFonts w:eastAsia="SimSun"/>
                <w:sz w:val="22"/>
                <w:szCs w:val="22"/>
                <w:lang w:eastAsia="zh-CN"/>
              </w:rPr>
            </w:pPr>
            <w:r>
              <w:rPr>
                <w:rFonts w:eastAsia="SimSun"/>
                <w:sz w:val="22"/>
                <w:szCs w:val="22"/>
                <w:lang w:eastAsia="zh-CN"/>
              </w:rPr>
              <w:t>Lab: Circuit Construction</w:t>
            </w:r>
          </w:p>
        </w:tc>
        <w:tc>
          <w:tcPr>
            <w:tcW w:w="1944" w:type="dxa"/>
            <w:tcBorders>
              <w:top w:val="single" w:sz="4" w:space="0" w:color="auto"/>
              <w:left w:val="single" w:sz="4" w:space="0" w:color="auto"/>
              <w:bottom w:val="single" w:sz="4" w:space="0" w:color="auto"/>
              <w:right w:val="nil"/>
            </w:tcBorders>
          </w:tcPr>
          <w:p w14:paraId="74F531BA" w14:textId="33AFB54C" w:rsidR="00C220C3" w:rsidRDefault="406EC381">
            <w:pPr>
              <w:spacing w:line="240" w:lineRule="exact"/>
              <w:jc w:val="center"/>
              <w:rPr>
                <w:rFonts w:eastAsia="SimSun"/>
                <w:sz w:val="22"/>
                <w:szCs w:val="22"/>
                <w:lang w:eastAsia="zh-CN"/>
              </w:rPr>
            </w:pPr>
            <w:r w:rsidRPr="3A4A205F">
              <w:rPr>
                <w:rFonts w:eastAsia="SimSun"/>
                <w:sz w:val="22"/>
                <w:szCs w:val="22"/>
                <w:lang w:eastAsia="zh-CN"/>
              </w:rPr>
              <w:t xml:space="preserve">Travis, Ethan, </w:t>
            </w:r>
            <w:proofErr w:type="spellStart"/>
            <w:r w:rsidRPr="3A4A205F">
              <w:rPr>
                <w:rFonts w:eastAsia="SimSun"/>
                <w:sz w:val="22"/>
                <w:szCs w:val="22"/>
                <w:lang w:eastAsia="zh-CN"/>
              </w:rPr>
              <w:t>Junhan</w:t>
            </w:r>
            <w:proofErr w:type="spellEnd"/>
          </w:p>
        </w:tc>
      </w:tr>
      <w:tr w:rsidR="00B0205B" w14:paraId="60923DF9" w14:textId="77777777" w:rsidTr="00B0205B">
        <w:tc>
          <w:tcPr>
            <w:tcW w:w="2520" w:type="dxa"/>
            <w:tcBorders>
              <w:top w:val="single" w:sz="4" w:space="0" w:color="auto"/>
              <w:left w:val="nil"/>
              <w:bottom w:val="single" w:sz="4" w:space="0" w:color="auto"/>
              <w:right w:val="single" w:sz="4" w:space="0" w:color="auto"/>
            </w:tcBorders>
            <w:hideMark/>
          </w:tcPr>
          <w:p w14:paraId="6F6700C9" w14:textId="5221EA2E" w:rsidR="00C220C3" w:rsidRDefault="00C220C3">
            <w:pPr>
              <w:spacing w:line="240" w:lineRule="exact"/>
              <w:rPr>
                <w:rFonts w:eastAsia="SimSun"/>
                <w:sz w:val="22"/>
                <w:szCs w:val="22"/>
                <w:lang w:eastAsia="zh-CN"/>
              </w:rPr>
            </w:pPr>
            <w:r>
              <w:rPr>
                <w:rFonts w:eastAsia="SimSun"/>
                <w:sz w:val="22"/>
                <w:szCs w:val="22"/>
                <w:lang w:eastAsia="zh-CN"/>
              </w:rPr>
              <w:t>Lab: Data Collection</w:t>
            </w:r>
          </w:p>
        </w:tc>
        <w:tc>
          <w:tcPr>
            <w:tcW w:w="1944" w:type="dxa"/>
            <w:tcBorders>
              <w:top w:val="single" w:sz="4" w:space="0" w:color="auto"/>
              <w:left w:val="single" w:sz="4" w:space="0" w:color="auto"/>
              <w:bottom w:val="single" w:sz="4" w:space="0" w:color="auto"/>
              <w:right w:val="nil"/>
            </w:tcBorders>
          </w:tcPr>
          <w:p w14:paraId="5D960D8A" w14:textId="5A519023" w:rsidR="00C220C3" w:rsidRDefault="3004DB31">
            <w:pPr>
              <w:spacing w:line="240" w:lineRule="exact"/>
              <w:jc w:val="center"/>
              <w:rPr>
                <w:rFonts w:eastAsia="SimSun"/>
                <w:sz w:val="22"/>
                <w:szCs w:val="22"/>
                <w:lang w:eastAsia="zh-CN"/>
              </w:rPr>
            </w:pPr>
            <w:r w:rsidRPr="3A4A205F">
              <w:rPr>
                <w:rFonts w:eastAsia="SimSun"/>
                <w:sz w:val="22"/>
                <w:szCs w:val="22"/>
                <w:lang w:eastAsia="zh-CN"/>
              </w:rPr>
              <w:t xml:space="preserve">Travis, Ethan, </w:t>
            </w:r>
            <w:proofErr w:type="spellStart"/>
            <w:r w:rsidRPr="3A4A205F">
              <w:rPr>
                <w:rFonts w:eastAsia="SimSun"/>
                <w:sz w:val="22"/>
                <w:szCs w:val="22"/>
                <w:lang w:eastAsia="zh-CN"/>
              </w:rPr>
              <w:t>Junhan</w:t>
            </w:r>
            <w:proofErr w:type="spellEnd"/>
          </w:p>
        </w:tc>
      </w:tr>
      <w:tr w:rsidR="00B0205B" w14:paraId="3119805B" w14:textId="77777777" w:rsidTr="00B0205B">
        <w:tc>
          <w:tcPr>
            <w:tcW w:w="2520" w:type="dxa"/>
            <w:tcBorders>
              <w:top w:val="single" w:sz="4" w:space="0" w:color="auto"/>
              <w:left w:val="nil"/>
              <w:bottom w:val="single" w:sz="4" w:space="0" w:color="auto"/>
              <w:right w:val="single" w:sz="4" w:space="0" w:color="auto"/>
            </w:tcBorders>
            <w:hideMark/>
          </w:tcPr>
          <w:p w14:paraId="6560674D" w14:textId="76CF08F6" w:rsidR="00C220C3" w:rsidRDefault="00C220C3">
            <w:pPr>
              <w:spacing w:line="240" w:lineRule="exact"/>
              <w:rPr>
                <w:rFonts w:eastAsia="SimSun"/>
                <w:sz w:val="22"/>
                <w:szCs w:val="22"/>
                <w:lang w:eastAsia="zh-CN"/>
              </w:rPr>
            </w:pPr>
            <w:r>
              <w:rPr>
                <w:rFonts w:eastAsia="SimSun"/>
                <w:sz w:val="22"/>
                <w:szCs w:val="22"/>
                <w:lang w:eastAsia="zh-CN"/>
              </w:rPr>
              <w:t>Lab: Data Analysis</w:t>
            </w:r>
          </w:p>
        </w:tc>
        <w:tc>
          <w:tcPr>
            <w:tcW w:w="1944" w:type="dxa"/>
            <w:tcBorders>
              <w:top w:val="single" w:sz="4" w:space="0" w:color="auto"/>
              <w:left w:val="single" w:sz="4" w:space="0" w:color="auto"/>
              <w:bottom w:val="single" w:sz="4" w:space="0" w:color="auto"/>
              <w:right w:val="nil"/>
            </w:tcBorders>
          </w:tcPr>
          <w:p w14:paraId="3E67D9C0" w14:textId="0BD02DD7" w:rsidR="00C220C3" w:rsidRDefault="6A0EF007">
            <w:pPr>
              <w:spacing w:line="240" w:lineRule="exact"/>
              <w:jc w:val="center"/>
              <w:rPr>
                <w:rFonts w:eastAsia="SimSun"/>
                <w:sz w:val="22"/>
                <w:szCs w:val="22"/>
                <w:lang w:eastAsia="zh-CN"/>
              </w:rPr>
            </w:pPr>
            <w:r w:rsidRPr="3A4A205F">
              <w:rPr>
                <w:rFonts w:eastAsia="SimSun"/>
                <w:sz w:val="22"/>
                <w:szCs w:val="22"/>
                <w:lang w:eastAsia="zh-CN"/>
              </w:rPr>
              <w:t xml:space="preserve">Travis, Ethan, </w:t>
            </w:r>
            <w:proofErr w:type="spellStart"/>
            <w:r w:rsidRPr="3A4A205F">
              <w:rPr>
                <w:rFonts w:eastAsia="SimSun"/>
                <w:sz w:val="22"/>
                <w:szCs w:val="22"/>
                <w:lang w:eastAsia="zh-CN"/>
              </w:rPr>
              <w:t>Junhan</w:t>
            </w:r>
            <w:proofErr w:type="spellEnd"/>
          </w:p>
        </w:tc>
      </w:tr>
      <w:tr w:rsidR="00B0205B" w14:paraId="6104AA62" w14:textId="77777777" w:rsidTr="00B0205B">
        <w:tc>
          <w:tcPr>
            <w:tcW w:w="2520" w:type="dxa"/>
            <w:tcBorders>
              <w:top w:val="single" w:sz="4" w:space="0" w:color="auto"/>
              <w:left w:val="nil"/>
              <w:bottom w:val="single" w:sz="4" w:space="0" w:color="auto"/>
              <w:right w:val="single" w:sz="4" w:space="0" w:color="auto"/>
            </w:tcBorders>
            <w:hideMark/>
          </w:tcPr>
          <w:p w14:paraId="3A5DE239" w14:textId="4FC8A719" w:rsidR="00C220C3" w:rsidRDefault="00C220C3">
            <w:pPr>
              <w:spacing w:line="240" w:lineRule="exact"/>
              <w:rPr>
                <w:rFonts w:eastAsia="SimSun"/>
                <w:sz w:val="22"/>
                <w:szCs w:val="22"/>
                <w:lang w:eastAsia="zh-CN"/>
              </w:rPr>
            </w:pPr>
            <w:r>
              <w:rPr>
                <w:rFonts w:eastAsia="SimSun"/>
                <w:sz w:val="22"/>
                <w:szCs w:val="22"/>
                <w:lang w:eastAsia="zh-CN"/>
              </w:rPr>
              <w:t xml:space="preserve">Report: Procedure </w:t>
            </w:r>
          </w:p>
        </w:tc>
        <w:tc>
          <w:tcPr>
            <w:tcW w:w="1944" w:type="dxa"/>
            <w:tcBorders>
              <w:top w:val="single" w:sz="4" w:space="0" w:color="auto"/>
              <w:left w:val="single" w:sz="4" w:space="0" w:color="auto"/>
              <w:bottom w:val="single" w:sz="4" w:space="0" w:color="auto"/>
              <w:right w:val="nil"/>
            </w:tcBorders>
          </w:tcPr>
          <w:p w14:paraId="3EBC8344" w14:textId="7688238B" w:rsidR="00C220C3" w:rsidRDefault="6BFBA362">
            <w:pPr>
              <w:spacing w:line="240" w:lineRule="exact"/>
              <w:jc w:val="center"/>
              <w:rPr>
                <w:rFonts w:eastAsia="SimSun"/>
                <w:sz w:val="22"/>
                <w:szCs w:val="22"/>
                <w:lang w:eastAsia="zh-CN"/>
              </w:rPr>
            </w:pPr>
            <w:r w:rsidRPr="160A7408">
              <w:rPr>
                <w:rFonts w:eastAsia="SimSun"/>
                <w:sz w:val="22"/>
                <w:szCs w:val="22"/>
                <w:lang w:eastAsia="zh-CN"/>
              </w:rPr>
              <w:t xml:space="preserve">Travis, Ethan, </w:t>
            </w:r>
            <w:proofErr w:type="spellStart"/>
            <w:r w:rsidRPr="160A7408">
              <w:rPr>
                <w:rFonts w:eastAsia="SimSun"/>
                <w:sz w:val="22"/>
                <w:szCs w:val="22"/>
                <w:lang w:eastAsia="zh-CN"/>
              </w:rPr>
              <w:t>Junhan</w:t>
            </w:r>
            <w:proofErr w:type="spellEnd"/>
          </w:p>
        </w:tc>
      </w:tr>
      <w:tr w:rsidR="00C220C3" w14:paraId="0836F33F" w14:textId="77777777" w:rsidTr="00B0205B">
        <w:tc>
          <w:tcPr>
            <w:tcW w:w="2520" w:type="dxa"/>
            <w:tcBorders>
              <w:top w:val="single" w:sz="4" w:space="0" w:color="auto"/>
              <w:left w:val="nil"/>
              <w:bottom w:val="single" w:sz="4" w:space="0" w:color="auto"/>
              <w:right w:val="single" w:sz="4" w:space="0" w:color="auto"/>
            </w:tcBorders>
          </w:tcPr>
          <w:p w14:paraId="0B0953E9" w14:textId="43F812B7" w:rsidR="00C220C3" w:rsidRDefault="00C220C3">
            <w:pPr>
              <w:spacing w:line="240" w:lineRule="exact"/>
              <w:rPr>
                <w:rFonts w:eastAsia="SimSun"/>
                <w:sz w:val="22"/>
                <w:szCs w:val="22"/>
                <w:lang w:eastAsia="zh-CN"/>
              </w:rPr>
            </w:pPr>
            <w:r>
              <w:rPr>
                <w:rFonts w:eastAsia="SimSun"/>
                <w:sz w:val="22"/>
                <w:szCs w:val="22"/>
                <w:lang w:eastAsia="zh-CN"/>
              </w:rPr>
              <w:t>Report: Analysis and Graphs</w:t>
            </w:r>
          </w:p>
        </w:tc>
        <w:tc>
          <w:tcPr>
            <w:tcW w:w="1944" w:type="dxa"/>
            <w:tcBorders>
              <w:top w:val="single" w:sz="4" w:space="0" w:color="auto"/>
              <w:left w:val="single" w:sz="4" w:space="0" w:color="auto"/>
              <w:bottom w:val="single" w:sz="4" w:space="0" w:color="auto"/>
              <w:right w:val="nil"/>
            </w:tcBorders>
          </w:tcPr>
          <w:p w14:paraId="7FE4D11B" w14:textId="3E473CC6" w:rsidR="00C220C3" w:rsidRDefault="00727155">
            <w:pPr>
              <w:spacing w:line="240" w:lineRule="exact"/>
              <w:jc w:val="center"/>
              <w:rPr>
                <w:rFonts w:eastAsia="SimSun"/>
                <w:sz w:val="22"/>
                <w:szCs w:val="22"/>
                <w:lang w:eastAsia="zh-CN"/>
              </w:rPr>
            </w:pPr>
            <w:r w:rsidRPr="160A7408">
              <w:rPr>
                <w:rFonts w:eastAsia="SimSun"/>
                <w:sz w:val="22"/>
                <w:szCs w:val="22"/>
                <w:lang w:eastAsia="zh-CN"/>
              </w:rPr>
              <w:t xml:space="preserve">Travis, Ethan, </w:t>
            </w:r>
            <w:proofErr w:type="spellStart"/>
            <w:r w:rsidRPr="160A7408">
              <w:rPr>
                <w:rFonts w:eastAsia="SimSun"/>
                <w:sz w:val="22"/>
                <w:szCs w:val="22"/>
                <w:lang w:eastAsia="zh-CN"/>
              </w:rPr>
              <w:t>Junhan</w:t>
            </w:r>
            <w:proofErr w:type="spellEnd"/>
          </w:p>
        </w:tc>
      </w:tr>
      <w:tr w:rsidR="00C220C3" w14:paraId="31DC24D4" w14:textId="77777777" w:rsidTr="00B0205B">
        <w:tc>
          <w:tcPr>
            <w:tcW w:w="2520" w:type="dxa"/>
            <w:tcBorders>
              <w:top w:val="single" w:sz="4" w:space="0" w:color="auto"/>
              <w:left w:val="nil"/>
              <w:bottom w:val="single" w:sz="12" w:space="0" w:color="auto"/>
              <w:right w:val="single" w:sz="4" w:space="0" w:color="auto"/>
            </w:tcBorders>
          </w:tcPr>
          <w:p w14:paraId="3F1E63DF" w14:textId="2C1D2465" w:rsidR="00C220C3" w:rsidRDefault="00C220C3">
            <w:pPr>
              <w:spacing w:line="240" w:lineRule="exact"/>
              <w:rPr>
                <w:rFonts w:eastAsia="SimSun"/>
                <w:sz w:val="22"/>
                <w:szCs w:val="22"/>
                <w:lang w:eastAsia="zh-CN"/>
              </w:rPr>
            </w:pPr>
            <w:r>
              <w:rPr>
                <w:rFonts w:eastAsia="SimSun"/>
                <w:sz w:val="22"/>
                <w:szCs w:val="22"/>
                <w:lang w:eastAsia="zh-CN"/>
              </w:rPr>
              <w:t>Report: Questions</w:t>
            </w:r>
          </w:p>
        </w:tc>
        <w:tc>
          <w:tcPr>
            <w:tcW w:w="1944" w:type="dxa"/>
            <w:tcBorders>
              <w:top w:val="single" w:sz="4" w:space="0" w:color="auto"/>
              <w:left w:val="single" w:sz="4" w:space="0" w:color="auto"/>
              <w:bottom w:val="single" w:sz="12" w:space="0" w:color="auto"/>
              <w:right w:val="nil"/>
            </w:tcBorders>
          </w:tcPr>
          <w:p w14:paraId="0BEA2D65" w14:textId="23FC7606" w:rsidR="00C220C3" w:rsidRDefault="254A3300">
            <w:pPr>
              <w:spacing w:line="240" w:lineRule="exact"/>
              <w:jc w:val="center"/>
              <w:rPr>
                <w:rFonts w:eastAsia="SimSun"/>
                <w:sz w:val="22"/>
                <w:szCs w:val="22"/>
                <w:lang w:eastAsia="zh-CN"/>
              </w:rPr>
            </w:pPr>
            <w:r w:rsidRPr="2DC6CCD0">
              <w:rPr>
                <w:rFonts w:eastAsia="SimSun"/>
                <w:sz w:val="22"/>
                <w:szCs w:val="22"/>
                <w:lang w:eastAsia="zh-CN"/>
              </w:rPr>
              <w:t xml:space="preserve">Travis, Ethan, </w:t>
            </w:r>
            <w:proofErr w:type="spellStart"/>
            <w:r w:rsidRPr="2DC6CCD0">
              <w:rPr>
                <w:rFonts w:eastAsia="SimSun"/>
                <w:sz w:val="22"/>
                <w:szCs w:val="22"/>
                <w:lang w:eastAsia="zh-CN"/>
              </w:rPr>
              <w:t>Junhan</w:t>
            </w:r>
            <w:proofErr w:type="spellEnd"/>
          </w:p>
        </w:tc>
      </w:tr>
    </w:tbl>
    <w:p w14:paraId="5952F5CA" w14:textId="180BA750" w:rsidR="0007171C" w:rsidRPr="005E6E84" w:rsidRDefault="00DE69C3" w:rsidP="00F767D2">
      <w:pPr>
        <w:pStyle w:val="Heading3"/>
        <w:ind w:left="0"/>
        <w:rPr>
          <w:b/>
          <w:caps/>
          <w:smallCaps w:val="0"/>
        </w:rPr>
      </w:pPr>
      <w:r>
        <w:t>V</w:t>
      </w:r>
      <w:r w:rsidR="0007171C" w:rsidRPr="005E6E84">
        <w:t>. Appendix</w:t>
      </w:r>
    </w:p>
    <w:p w14:paraId="74A6E5C4" w14:textId="0FF55EAF" w:rsidR="00DD194E" w:rsidRPr="005E6E84" w:rsidRDefault="00DD194E" w:rsidP="005E6E84">
      <w:pPr>
        <w:tabs>
          <w:tab w:val="left" w:pos="3383"/>
        </w:tabs>
        <w:rPr>
          <w:sz w:val="22"/>
          <w:szCs w:val="22"/>
        </w:rPr>
      </w:pPr>
    </w:p>
    <w:sectPr w:rsidR="00DD194E" w:rsidRPr="005E6E84" w:rsidSect="00E41D5A">
      <w:type w:val="continuous"/>
      <w:pgSz w:w="12240" w:h="15840" w:code="1"/>
      <w:pgMar w:top="1440" w:right="1440" w:bottom="1440" w:left="1440" w:header="720" w:footer="720" w:gutter="0"/>
      <w:cols w:num="2" w:space="43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B089BE" w14:textId="77777777" w:rsidR="00EF53C0" w:rsidRDefault="00EF53C0">
      <w:r>
        <w:separator/>
      </w:r>
    </w:p>
  </w:endnote>
  <w:endnote w:type="continuationSeparator" w:id="0">
    <w:p w14:paraId="743D9792" w14:textId="77777777" w:rsidR="00EF53C0" w:rsidRDefault="00EF53C0">
      <w:r>
        <w:continuationSeparator/>
      </w:r>
    </w:p>
  </w:endnote>
  <w:endnote w:type="continuationNotice" w:id="1">
    <w:p w14:paraId="0A4644F7" w14:textId="77777777" w:rsidR="00EF53C0" w:rsidRDefault="00EF53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Times">
    <w:panose1 w:val="020B06040202020202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08844364"/>
      <w:docPartObj>
        <w:docPartGallery w:val="Page Numbers (Bottom of Page)"/>
        <w:docPartUnique/>
      </w:docPartObj>
    </w:sdtPr>
    <w:sdtEndPr>
      <w:rPr>
        <w:noProof/>
      </w:rPr>
    </w:sdtEndPr>
    <w:sdtContent>
      <w:p w14:paraId="46E41590" w14:textId="77777777" w:rsidR="00FC468C" w:rsidRDefault="00FC468C">
        <w:pPr>
          <w:pStyle w:val="Footer"/>
          <w:jc w:val="right"/>
        </w:pPr>
        <w:r>
          <w:fldChar w:fldCharType="begin"/>
        </w:r>
        <w:r>
          <w:instrText xml:space="preserve"> PAGE   \* MERGEFORMAT </w:instrText>
        </w:r>
        <w:r>
          <w:fldChar w:fldCharType="separate"/>
        </w:r>
        <w:r w:rsidR="00CC58A4">
          <w:rPr>
            <w:noProof/>
          </w:rPr>
          <w:t>2</w:t>
        </w:r>
        <w:r>
          <w:rPr>
            <w:noProof/>
          </w:rPr>
          <w:fldChar w:fldCharType="end"/>
        </w:r>
      </w:p>
    </w:sdtContent>
  </w:sdt>
  <w:p w14:paraId="371BFF91" w14:textId="77777777" w:rsidR="00FC468C" w:rsidRDefault="00FC46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D037D5" w14:textId="77777777" w:rsidR="00EF53C0" w:rsidRDefault="00EF53C0">
      <w:r>
        <w:separator/>
      </w:r>
    </w:p>
  </w:footnote>
  <w:footnote w:type="continuationSeparator" w:id="0">
    <w:p w14:paraId="44379DD9" w14:textId="77777777" w:rsidR="00EF53C0" w:rsidRDefault="00EF53C0">
      <w:r>
        <w:continuationSeparator/>
      </w:r>
    </w:p>
  </w:footnote>
  <w:footnote w:type="continuationNotice" w:id="1">
    <w:p w14:paraId="78963E3D" w14:textId="77777777" w:rsidR="00EF53C0" w:rsidRDefault="00EF53C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9D91B5" w14:textId="77777777" w:rsidR="00FC468C" w:rsidRDefault="00FC468C" w:rsidP="00CB5BBE">
    <w:pPr>
      <w:pStyle w:val="Header"/>
      <w:tabs>
        <w:tab w:val="clear" w:pos="4320"/>
        <w:tab w:val="clear" w:pos="8640"/>
        <w:tab w:val="center" w:pos="4968"/>
        <w:tab w:val="right" w:pos="993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C250ED42"/>
    <w:lvl w:ilvl="0">
      <w:start w:val="1"/>
      <w:numFmt w:val="decimal"/>
      <w:pStyle w:val="ListNumber"/>
      <w:lvlText w:val="%1."/>
      <w:lvlJc w:val="left"/>
      <w:pPr>
        <w:tabs>
          <w:tab w:val="num" w:pos="360"/>
        </w:tabs>
        <w:ind w:left="360" w:hanging="360"/>
      </w:pPr>
    </w:lvl>
  </w:abstractNum>
  <w:abstractNum w:abstractNumId="1" w15:restartNumberingAfterBreak="0">
    <w:nsid w:val="08357D3F"/>
    <w:multiLevelType w:val="hybridMultilevel"/>
    <w:tmpl w:val="A468D994"/>
    <w:lvl w:ilvl="0" w:tplc="D4486DEE">
      <w:start w:val="1"/>
      <w:numFmt w:val="upperRoman"/>
      <w:lvlText w:val="%1."/>
      <w:lvlJc w:val="left"/>
      <w:pPr>
        <w:ind w:left="720" w:hanging="720"/>
      </w:pPr>
      <w:rPr>
        <w:rFonts w:eastAsia="MS Mincho"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FD476D"/>
    <w:multiLevelType w:val="singleLevel"/>
    <w:tmpl w:val="2752DFE8"/>
    <w:lvl w:ilvl="0">
      <w:start w:val="1"/>
      <w:numFmt w:val="decimal"/>
      <w:lvlText w:val="[%1]"/>
      <w:legacy w:legacy="1" w:legacySpace="360" w:legacyIndent="360"/>
      <w:lvlJc w:val="left"/>
      <w:pPr>
        <w:ind w:left="360" w:hanging="360"/>
      </w:pPr>
    </w:lvl>
  </w:abstractNum>
  <w:abstractNum w:abstractNumId="3" w15:restartNumberingAfterBreak="0">
    <w:nsid w:val="28FD3088"/>
    <w:multiLevelType w:val="hybridMultilevel"/>
    <w:tmpl w:val="9CDC2EE2"/>
    <w:lvl w:ilvl="0" w:tplc="FFFFFFFF">
      <w:start w:val="1"/>
      <w:numFmt w:val="decimal"/>
      <w:lvlText w:val="%1."/>
      <w:lvlJc w:val="left"/>
      <w:pPr>
        <w:ind w:left="540" w:hanging="360"/>
      </w:pPr>
      <w:rPr>
        <w:rFonts w:hint="default"/>
      </w:r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4" w15:restartNumberingAfterBreak="0">
    <w:nsid w:val="41A92A97"/>
    <w:multiLevelType w:val="hybridMultilevel"/>
    <w:tmpl w:val="9CDC2EE2"/>
    <w:lvl w:ilvl="0" w:tplc="3624612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15:restartNumberingAfterBreak="0">
    <w:nsid w:val="62FA6D85"/>
    <w:multiLevelType w:val="singleLevel"/>
    <w:tmpl w:val="04090011"/>
    <w:lvl w:ilvl="0">
      <w:start w:val="1"/>
      <w:numFmt w:val="decimal"/>
      <w:lvlText w:val="%1)"/>
      <w:lvlJc w:val="left"/>
      <w:pPr>
        <w:tabs>
          <w:tab w:val="num" w:pos="360"/>
        </w:tabs>
        <w:ind w:left="360" w:hanging="360"/>
      </w:pPr>
      <w:rPr>
        <w:rFonts w:hint="default"/>
      </w:rPr>
    </w:lvl>
  </w:abstractNum>
  <w:abstractNum w:abstractNumId="6" w15:restartNumberingAfterBreak="0">
    <w:nsid w:val="6A8F417F"/>
    <w:multiLevelType w:val="hybridMultilevel"/>
    <w:tmpl w:val="9CDC2EE2"/>
    <w:lvl w:ilvl="0" w:tplc="FFFFFFFF">
      <w:start w:val="1"/>
      <w:numFmt w:val="decimal"/>
      <w:lvlText w:val="%1."/>
      <w:lvlJc w:val="left"/>
      <w:pPr>
        <w:ind w:left="540" w:hanging="360"/>
      </w:pPr>
      <w:rPr>
        <w:rFonts w:hint="default"/>
      </w:r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7" w15:restartNumberingAfterBreak="0">
    <w:nsid w:val="7F9851D7"/>
    <w:multiLevelType w:val="singleLevel"/>
    <w:tmpl w:val="04090011"/>
    <w:lvl w:ilvl="0">
      <w:start w:val="1"/>
      <w:numFmt w:val="decimal"/>
      <w:lvlText w:val="%1)"/>
      <w:lvlJc w:val="left"/>
      <w:pPr>
        <w:tabs>
          <w:tab w:val="num" w:pos="360"/>
        </w:tabs>
        <w:ind w:left="360" w:hanging="360"/>
      </w:pPr>
      <w:rPr>
        <w:rFonts w:hint="default"/>
      </w:rPr>
    </w:lvl>
  </w:abstractNum>
  <w:num w:numId="1" w16cid:durableId="1181704175">
    <w:abstractNumId w:val="7"/>
  </w:num>
  <w:num w:numId="2" w16cid:durableId="1979534547">
    <w:abstractNumId w:val="5"/>
  </w:num>
  <w:num w:numId="3" w16cid:durableId="1914974293">
    <w:abstractNumId w:val="0"/>
  </w:num>
  <w:num w:numId="4" w16cid:durableId="1939212325">
    <w:abstractNumId w:val="2"/>
  </w:num>
  <w:num w:numId="5" w16cid:durableId="1804541889">
    <w:abstractNumId w:val="1"/>
  </w:num>
  <w:num w:numId="6" w16cid:durableId="1850487928">
    <w:abstractNumId w:val="4"/>
  </w:num>
  <w:num w:numId="7" w16cid:durableId="84197">
    <w:abstractNumId w:val="3"/>
  </w:num>
  <w:num w:numId="8" w16cid:durableId="18876427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embedSystemFonts/>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C59"/>
    <w:rsid w:val="00000223"/>
    <w:rsid w:val="000004FB"/>
    <w:rsid w:val="000005D3"/>
    <w:rsid w:val="000009C6"/>
    <w:rsid w:val="00000B1D"/>
    <w:rsid w:val="00000E73"/>
    <w:rsid w:val="00001892"/>
    <w:rsid w:val="00003D82"/>
    <w:rsid w:val="00004E7B"/>
    <w:rsid w:val="00005839"/>
    <w:rsid w:val="00007B56"/>
    <w:rsid w:val="000108C4"/>
    <w:rsid w:val="0001115A"/>
    <w:rsid w:val="0001199A"/>
    <w:rsid w:val="00012321"/>
    <w:rsid w:val="00012379"/>
    <w:rsid w:val="000125E8"/>
    <w:rsid w:val="000134CB"/>
    <w:rsid w:val="00013E55"/>
    <w:rsid w:val="0001420A"/>
    <w:rsid w:val="00014DAF"/>
    <w:rsid w:val="00016C22"/>
    <w:rsid w:val="00017F0B"/>
    <w:rsid w:val="00023F30"/>
    <w:rsid w:val="00026B08"/>
    <w:rsid w:val="00026C76"/>
    <w:rsid w:val="00027523"/>
    <w:rsid w:val="00027A6A"/>
    <w:rsid w:val="000307D1"/>
    <w:rsid w:val="000308CA"/>
    <w:rsid w:val="00030F6C"/>
    <w:rsid w:val="000351D8"/>
    <w:rsid w:val="000360E6"/>
    <w:rsid w:val="0004004E"/>
    <w:rsid w:val="00040368"/>
    <w:rsid w:val="000407D4"/>
    <w:rsid w:val="00040977"/>
    <w:rsid w:val="000411AF"/>
    <w:rsid w:val="0004441E"/>
    <w:rsid w:val="00045B1D"/>
    <w:rsid w:val="00046F65"/>
    <w:rsid w:val="00047774"/>
    <w:rsid w:val="00055CEA"/>
    <w:rsid w:val="0005683E"/>
    <w:rsid w:val="0006093C"/>
    <w:rsid w:val="000610C5"/>
    <w:rsid w:val="000614AB"/>
    <w:rsid w:val="00061506"/>
    <w:rsid w:val="000644B6"/>
    <w:rsid w:val="000645A3"/>
    <w:rsid w:val="00066D5E"/>
    <w:rsid w:val="00066E23"/>
    <w:rsid w:val="000672D7"/>
    <w:rsid w:val="0006744A"/>
    <w:rsid w:val="0007116F"/>
    <w:rsid w:val="0007171C"/>
    <w:rsid w:val="00074E31"/>
    <w:rsid w:val="00075003"/>
    <w:rsid w:val="00076E4D"/>
    <w:rsid w:val="00080164"/>
    <w:rsid w:val="000804D5"/>
    <w:rsid w:val="00080DC1"/>
    <w:rsid w:val="00081A5F"/>
    <w:rsid w:val="00081DB4"/>
    <w:rsid w:val="00081F68"/>
    <w:rsid w:val="00082E1B"/>
    <w:rsid w:val="00083223"/>
    <w:rsid w:val="00084531"/>
    <w:rsid w:val="00086C07"/>
    <w:rsid w:val="00090532"/>
    <w:rsid w:val="00090B1F"/>
    <w:rsid w:val="0009355F"/>
    <w:rsid w:val="00093A84"/>
    <w:rsid w:val="00093C14"/>
    <w:rsid w:val="000957CB"/>
    <w:rsid w:val="000968C0"/>
    <w:rsid w:val="00096B70"/>
    <w:rsid w:val="000A160E"/>
    <w:rsid w:val="000A1BAA"/>
    <w:rsid w:val="000A5A75"/>
    <w:rsid w:val="000A63F2"/>
    <w:rsid w:val="000A6992"/>
    <w:rsid w:val="000B0F9C"/>
    <w:rsid w:val="000B13E2"/>
    <w:rsid w:val="000B1618"/>
    <w:rsid w:val="000B1744"/>
    <w:rsid w:val="000B2FED"/>
    <w:rsid w:val="000B544E"/>
    <w:rsid w:val="000B5573"/>
    <w:rsid w:val="000B64A6"/>
    <w:rsid w:val="000B6AC7"/>
    <w:rsid w:val="000B7304"/>
    <w:rsid w:val="000B75A6"/>
    <w:rsid w:val="000C27D1"/>
    <w:rsid w:val="000C3583"/>
    <w:rsid w:val="000C3B15"/>
    <w:rsid w:val="000C76D9"/>
    <w:rsid w:val="000D113D"/>
    <w:rsid w:val="000D229D"/>
    <w:rsid w:val="000D30A4"/>
    <w:rsid w:val="000D409B"/>
    <w:rsid w:val="000D4104"/>
    <w:rsid w:val="000D5740"/>
    <w:rsid w:val="000D65AE"/>
    <w:rsid w:val="000E01D6"/>
    <w:rsid w:val="000E097A"/>
    <w:rsid w:val="000E0C5C"/>
    <w:rsid w:val="000E0E42"/>
    <w:rsid w:val="000E1C30"/>
    <w:rsid w:val="000E20BC"/>
    <w:rsid w:val="000E2D9C"/>
    <w:rsid w:val="000E384B"/>
    <w:rsid w:val="000E3C90"/>
    <w:rsid w:val="000E59EF"/>
    <w:rsid w:val="000E5D5B"/>
    <w:rsid w:val="000E5F7D"/>
    <w:rsid w:val="000E619D"/>
    <w:rsid w:val="000E7017"/>
    <w:rsid w:val="000E7700"/>
    <w:rsid w:val="000F0220"/>
    <w:rsid w:val="000F0540"/>
    <w:rsid w:val="000F1233"/>
    <w:rsid w:val="000F2CD6"/>
    <w:rsid w:val="000F2F99"/>
    <w:rsid w:val="000F348B"/>
    <w:rsid w:val="000F3968"/>
    <w:rsid w:val="000F3A10"/>
    <w:rsid w:val="000F5BDB"/>
    <w:rsid w:val="000F6116"/>
    <w:rsid w:val="000F6752"/>
    <w:rsid w:val="000F67F9"/>
    <w:rsid w:val="000F72F2"/>
    <w:rsid w:val="001006F8"/>
    <w:rsid w:val="00101696"/>
    <w:rsid w:val="0010186B"/>
    <w:rsid w:val="00102631"/>
    <w:rsid w:val="00103586"/>
    <w:rsid w:val="00104522"/>
    <w:rsid w:val="0010534E"/>
    <w:rsid w:val="001057DA"/>
    <w:rsid w:val="00105D5E"/>
    <w:rsid w:val="00106D88"/>
    <w:rsid w:val="00112272"/>
    <w:rsid w:val="00113D64"/>
    <w:rsid w:val="00113E7C"/>
    <w:rsid w:val="00113ED6"/>
    <w:rsid w:val="00113F61"/>
    <w:rsid w:val="001142C7"/>
    <w:rsid w:val="001144B2"/>
    <w:rsid w:val="00114554"/>
    <w:rsid w:val="00114B9D"/>
    <w:rsid w:val="001153FE"/>
    <w:rsid w:val="0011546F"/>
    <w:rsid w:val="00115505"/>
    <w:rsid w:val="0011593B"/>
    <w:rsid w:val="00116620"/>
    <w:rsid w:val="00117959"/>
    <w:rsid w:val="00120DE9"/>
    <w:rsid w:val="00122826"/>
    <w:rsid w:val="00123772"/>
    <w:rsid w:val="00123C2C"/>
    <w:rsid w:val="00124AAF"/>
    <w:rsid w:val="00124B6F"/>
    <w:rsid w:val="00125085"/>
    <w:rsid w:val="0012532C"/>
    <w:rsid w:val="00125647"/>
    <w:rsid w:val="00126E14"/>
    <w:rsid w:val="00130311"/>
    <w:rsid w:val="00130BE4"/>
    <w:rsid w:val="00131599"/>
    <w:rsid w:val="00131975"/>
    <w:rsid w:val="001324D8"/>
    <w:rsid w:val="0013323E"/>
    <w:rsid w:val="0013529F"/>
    <w:rsid w:val="00136621"/>
    <w:rsid w:val="00136E7C"/>
    <w:rsid w:val="0014030B"/>
    <w:rsid w:val="00143104"/>
    <w:rsid w:val="001436F9"/>
    <w:rsid w:val="00144010"/>
    <w:rsid w:val="001444AF"/>
    <w:rsid w:val="001468BB"/>
    <w:rsid w:val="0015117B"/>
    <w:rsid w:val="001516B8"/>
    <w:rsid w:val="00152272"/>
    <w:rsid w:val="00152579"/>
    <w:rsid w:val="001543A0"/>
    <w:rsid w:val="001557F4"/>
    <w:rsid w:val="00160123"/>
    <w:rsid w:val="0016082B"/>
    <w:rsid w:val="00163CFA"/>
    <w:rsid w:val="00164472"/>
    <w:rsid w:val="0016557E"/>
    <w:rsid w:val="00165B51"/>
    <w:rsid w:val="00165E95"/>
    <w:rsid w:val="0016B652"/>
    <w:rsid w:val="00171444"/>
    <w:rsid w:val="00171929"/>
    <w:rsid w:val="00172261"/>
    <w:rsid w:val="00173394"/>
    <w:rsid w:val="001765C6"/>
    <w:rsid w:val="001803C0"/>
    <w:rsid w:val="00180CF1"/>
    <w:rsid w:val="001825DD"/>
    <w:rsid w:val="00185AF8"/>
    <w:rsid w:val="001874D9"/>
    <w:rsid w:val="00190012"/>
    <w:rsid w:val="00190695"/>
    <w:rsid w:val="00194E46"/>
    <w:rsid w:val="0019509B"/>
    <w:rsid w:val="001A04FC"/>
    <w:rsid w:val="001A0720"/>
    <w:rsid w:val="001A1353"/>
    <w:rsid w:val="001A21D1"/>
    <w:rsid w:val="001A28BE"/>
    <w:rsid w:val="001A323B"/>
    <w:rsid w:val="001A3AD4"/>
    <w:rsid w:val="001A3E40"/>
    <w:rsid w:val="001A49BE"/>
    <w:rsid w:val="001A61A0"/>
    <w:rsid w:val="001A7C9B"/>
    <w:rsid w:val="001B142E"/>
    <w:rsid w:val="001B1552"/>
    <w:rsid w:val="001B313A"/>
    <w:rsid w:val="001B3309"/>
    <w:rsid w:val="001B5117"/>
    <w:rsid w:val="001C09C5"/>
    <w:rsid w:val="001C0C2A"/>
    <w:rsid w:val="001C0C7F"/>
    <w:rsid w:val="001C2F7C"/>
    <w:rsid w:val="001C3179"/>
    <w:rsid w:val="001C43A1"/>
    <w:rsid w:val="001C7A62"/>
    <w:rsid w:val="001D0294"/>
    <w:rsid w:val="001D155D"/>
    <w:rsid w:val="001D1757"/>
    <w:rsid w:val="001D1D61"/>
    <w:rsid w:val="001D3172"/>
    <w:rsid w:val="001D33FB"/>
    <w:rsid w:val="001D4999"/>
    <w:rsid w:val="001D52DB"/>
    <w:rsid w:val="001D6821"/>
    <w:rsid w:val="001E0348"/>
    <w:rsid w:val="001E142A"/>
    <w:rsid w:val="001E48F7"/>
    <w:rsid w:val="001E5977"/>
    <w:rsid w:val="001E605E"/>
    <w:rsid w:val="001E62E2"/>
    <w:rsid w:val="001E7A76"/>
    <w:rsid w:val="001F0326"/>
    <w:rsid w:val="001F12ED"/>
    <w:rsid w:val="001F1343"/>
    <w:rsid w:val="001F135E"/>
    <w:rsid w:val="001F2838"/>
    <w:rsid w:val="001F2A1F"/>
    <w:rsid w:val="001F393E"/>
    <w:rsid w:val="001F4E93"/>
    <w:rsid w:val="001F4F35"/>
    <w:rsid w:val="001F61E8"/>
    <w:rsid w:val="001F626D"/>
    <w:rsid w:val="001F7ADA"/>
    <w:rsid w:val="001F7E19"/>
    <w:rsid w:val="00200784"/>
    <w:rsid w:val="002010BB"/>
    <w:rsid w:val="002025DB"/>
    <w:rsid w:val="00202A3B"/>
    <w:rsid w:val="00203106"/>
    <w:rsid w:val="0020327C"/>
    <w:rsid w:val="002032C3"/>
    <w:rsid w:val="00203F65"/>
    <w:rsid w:val="00205921"/>
    <w:rsid w:val="00207A20"/>
    <w:rsid w:val="0021046F"/>
    <w:rsid w:val="00210775"/>
    <w:rsid w:val="00210E45"/>
    <w:rsid w:val="002120BD"/>
    <w:rsid w:val="00212165"/>
    <w:rsid w:val="002122D3"/>
    <w:rsid w:val="0021553D"/>
    <w:rsid w:val="0021655B"/>
    <w:rsid w:val="0021731E"/>
    <w:rsid w:val="0021766F"/>
    <w:rsid w:val="00217ACC"/>
    <w:rsid w:val="002210C9"/>
    <w:rsid w:val="002211D9"/>
    <w:rsid w:val="00223D8E"/>
    <w:rsid w:val="00223F51"/>
    <w:rsid w:val="00225C3F"/>
    <w:rsid w:val="00225E86"/>
    <w:rsid w:val="00226680"/>
    <w:rsid w:val="00226C41"/>
    <w:rsid w:val="00227046"/>
    <w:rsid w:val="002310CA"/>
    <w:rsid w:val="00231E15"/>
    <w:rsid w:val="00233F5B"/>
    <w:rsid w:val="00234270"/>
    <w:rsid w:val="00235198"/>
    <w:rsid w:val="002360A4"/>
    <w:rsid w:val="00236242"/>
    <w:rsid w:val="00236633"/>
    <w:rsid w:val="002372EE"/>
    <w:rsid w:val="002422CF"/>
    <w:rsid w:val="002427E9"/>
    <w:rsid w:val="00242C2D"/>
    <w:rsid w:val="00243023"/>
    <w:rsid w:val="0024364E"/>
    <w:rsid w:val="002458D2"/>
    <w:rsid w:val="002463C5"/>
    <w:rsid w:val="00247D06"/>
    <w:rsid w:val="00247D2E"/>
    <w:rsid w:val="002500FD"/>
    <w:rsid w:val="002509C8"/>
    <w:rsid w:val="00250BE8"/>
    <w:rsid w:val="00250D22"/>
    <w:rsid w:val="0025180B"/>
    <w:rsid w:val="00252A9F"/>
    <w:rsid w:val="00252ADC"/>
    <w:rsid w:val="00252F07"/>
    <w:rsid w:val="00253721"/>
    <w:rsid w:val="002543B9"/>
    <w:rsid w:val="00254B40"/>
    <w:rsid w:val="00255887"/>
    <w:rsid w:val="00257F9F"/>
    <w:rsid w:val="00260E3F"/>
    <w:rsid w:val="00261B98"/>
    <w:rsid w:val="00262C04"/>
    <w:rsid w:val="00263675"/>
    <w:rsid w:val="00267C8C"/>
    <w:rsid w:val="00270156"/>
    <w:rsid w:val="00270F5B"/>
    <w:rsid w:val="00271C65"/>
    <w:rsid w:val="002739E7"/>
    <w:rsid w:val="002743AB"/>
    <w:rsid w:val="0027452B"/>
    <w:rsid w:val="00274E49"/>
    <w:rsid w:val="00275636"/>
    <w:rsid w:val="00275F30"/>
    <w:rsid w:val="00276F4E"/>
    <w:rsid w:val="002802B4"/>
    <w:rsid w:val="00280485"/>
    <w:rsid w:val="002809D6"/>
    <w:rsid w:val="00281446"/>
    <w:rsid w:val="002819FB"/>
    <w:rsid w:val="00283316"/>
    <w:rsid w:val="00286141"/>
    <w:rsid w:val="002866A4"/>
    <w:rsid w:val="0028786B"/>
    <w:rsid w:val="00287A3B"/>
    <w:rsid w:val="002901D3"/>
    <w:rsid w:val="00291050"/>
    <w:rsid w:val="002919EF"/>
    <w:rsid w:val="00291BD6"/>
    <w:rsid w:val="0029202D"/>
    <w:rsid w:val="00294301"/>
    <w:rsid w:val="002957EE"/>
    <w:rsid w:val="00297007"/>
    <w:rsid w:val="00297049"/>
    <w:rsid w:val="00297646"/>
    <w:rsid w:val="002A0E3E"/>
    <w:rsid w:val="002A56EC"/>
    <w:rsid w:val="002A5A95"/>
    <w:rsid w:val="002A5DC4"/>
    <w:rsid w:val="002A5EF3"/>
    <w:rsid w:val="002A6892"/>
    <w:rsid w:val="002A7FA5"/>
    <w:rsid w:val="002B172F"/>
    <w:rsid w:val="002B19B8"/>
    <w:rsid w:val="002B2B2F"/>
    <w:rsid w:val="002B390A"/>
    <w:rsid w:val="002B5B60"/>
    <w:rsid w:val="002B6456"/>
    <w:rsid w:val="002B6C70"/>
    <w:rsid w:val="002B7187"/>
    <w:rsid w:val="002B76B5"/>
    <w:rsid w:val="002B7CA0"/>
    <w:rsid w:val="002C39BF"/>
    <w:rsid w:val="002C57D6"/>
    <w:rsid w:val="002C7B75"/>
    <w:rsid w:val="002D5492"/>
    <w:rsid w:val="002D5CF9"/>
    <w:rsid w:val="002D6496"/>
    <w:rsid w:val="002D74FE"/>
    <w:rsid w:val="002D7D43"/>
    <w:rsid w:val="002D7F47"/>
    <w:rsid w:val="002E15E2"/>
    <w:rsid w:val="002E291F"/>
    <w:rsid w:val="002E34ED"/>
    <w:rsid w:val="002E351D"/>
    <w:rsid w:val="002E3D56"/>
    <w:rsid w:val="002E430B"/>
    <w:rsid w:val="002E4648"/>
    <w:rsid w:val="002E5C2F"/>
    <w:rsid w:val="002E7606"/>
    <w:rsid w:val="002E7BE3"/>
    <w:rsid w:val="002E7EA1"/>
    <w:rsid w:val="002F17CB"/>
    <w:rsid w:val="002F3A16"/>
    <w:rsid w:val="002F3A53"/>
    <w:rsid w:val="002F3C16"/>
    <w:rsid w:val="002F5061"/>
    <w:rsid w:val="002F782F"/>
    <w:rsid w:val="003004EB"/>
    <w:rsid w:val="003006C5"/>
    <w:rsid w:val="003043DF"/>
    <w:rsid w:val="0030509B"/>
    <w:rsid w:val="0030520D"/>
    <w:rsid w:val="003065ED"/>
    <w:rsid w:val="00306F0B"/>
    <w:rsid w:val="003103E4"/>
    <w:rsid w:val="00310FB1"/>
    <w:rsid w:val="003122F0"/>
    <w:rsid w:val="00312F4F"/>
    <w:rsid w:val="00313A0E"/>
    <w:rsid w:val="00313EFA"/>
    <w:rsid w:val="00314B24"/>
    <w:rsid w:val="00315062"/>
    <w:rsid w:val="003166BD"/>
    <w:rsid w:val="0031710C"/>
    <w:rsid w:val="00317215"/>
    <w:rsid w:val="0032074E"/>
    <w:rsid w:val="003212D8"/>
    <w:rsid w:val="003222CA"/>
    <w:rsid w:val="003229C9"/>
    <w:rsid w:val="0032315E"/>
    <w:rsid w:val="00323CA5"/>
    <w:rsid w:val="0032644C"/>
    <w:rsid w:val="003268EC"/>
    <w:rsid w:val="0033072E"/>
    <w:rsid w:val="00331440"/>
    <w:rsid w:val="003315AA"/>
    <w:rsid w:val="00331839"/>
    <w:rsid w:val="00331C5A"/>
    <w:rsid w:val="0033205C"/>
    <w:rsid w:val="003327E2"/>
    <w:rsid w:val="00335086"/>
    <w:rsid w:val="00335410"/>
    <w:rsid w:val="0033631F"/>
    <w:rsid w:val="00336F10"/>
    <w:rsid w:val="0033722B"/>
    <w:rsid w:val="003372CF"/>
    <w:rsid w:val="003376A3"/>
    <w:rsid w:val="00341DA8"/>
    <w:rsid w:val="00341DDF"/>
    <w:rsid w:val="00342156"/>
    <w:rsid w:val="00344825"/>
    <w:rsid w:val="00345AAD"/>
    <w:rsid w:val="00346054"/>
    <w:rsid w:val="003478E2"/>
    <w:rsid w:val="003500D9"/>
    <w:rsid w:val="0035171B"/>
    <w:rsid w:val="00351C91"/>
    <w:rsid w:val="00351DB0"/>
    <w:rsid w:val="0035295B"/>
    <w:rsid w:val="003537CB"/>
    <w:rsid w:val="0035401D"/>
    <w:rsid w:val="00354D41"/>
    <w:rsid w:val="003601DD"/>
    <w:rsid w:val="00361661"/>
    <w:rsid w:val="00362A83"/>
    <w:rsid w:val="00364BFD"/>
    <w:rsid w:val="003655BF"/>
    <w:rsid w:val="003658A9"/>
    <w:rsid w:val="00366A10"/>
    <w:rsid w:val="00367640"/>
    <w:rsid w:val="00367761"/>
    <w:rsid w:val="00370BB8"/>
    <w:rsid w:val="00376DE6"/>
    <w:rsid w:val="00377F49"/>
    <w:rsid w:val="00380207"/>
    <w:rsid w:val="00380226"/>
    <w:rsid w:val="00380C72"/>
    <w:rsid w:val="00381135"/>
    <w:rsid w:val="00381AAD"/>
    <w:rsid w:val="00382287"/>
    <w:rsid w:val="00383BD8"/>
    <w:rsid w:val="00384527"/>
    <w:rsid w:val="003851FA"/>
    <w:rsid w:val="00387842"/>
    <w:rsid w:val="00387864"/>
    <w:rsid w:val="00387B82"/>
    <w:rsid w:val="00387D96"/>
    <w:rsid w:val="00391295"/>
    <w:rsid w:val="00394471"/>
    <w:rsid w:val="00396A52"/>
    <w:rsid w:val="00396FC2"/>
    <w:rsid w:val="00397BBC"/>
    <w:rsid w:val="003A1670"/>
    <w:rsid w:val="003A3872"/>
    <w:rsid w:val="003A4FB2"/>
    <w:rsid w:val="003A54C7"/>
    <w:rsid w:val="003A5BC0"/>
    <w:rsid w:val="003A5FCF"/>
    <w:rsid w:val="003A685F"/>
    <w:rsid w:val="003A6DAB"/>
    <w:rsid w:val="003A6DE6"/>
    <w:rsid w:val="003A7B9F"/>
    <w:rsid w:val="003B05FB"/>
    <w:rsid w:val="003B1AA7"/>
    <w:rsid w:val="003B1D6B"/>
    <w:rsid w:val="003B2425"/>
    <w:rsid w:val="003B25A4"/>
    <w:rsid w:val="003B2C2F"/>
    <w:rsid w:val="003B52D9"/>
    <w:rsid w:val="003B57E8"/>
    <w:rsid w:val="003B6064"/>
    <w:rsid w:val="003B6192"/>
    <w:rsid w:val="003B64E2"/>
    <w:rsid w:val="003C0732"/>
    <w:rsid w:val="003C170A"/>
    <w:rsid w:val="003C184F"/>
    <w:rsid w:val="003C307B"/>
    <w:rsid w:val="003C436E"/>
    <w:rsid w:val="003C4D02"/>
    <w:rsid w:val="003C534B"/>
    <w:rsid w:val="003C68A6"/>
    <w:rsid w:val="003C68F7"/>
    <w:rsid w:val="003C69AD"/>
    <w:rsid w:val="003C7A04"/>
    <w:rsid w:val="003D15C1"/>
    <w:rsid w:val="003D18AF"/>
    <w:rsid w:val="003D1F95"/>
    <w:rsid w:val="003D2558"/>
    <w:rsid w:val="003D2591"/>
    <w:rsid w:val="003D2921"/>
    <w:rsid w:val="003D5B4F"/>
    <w:rsid w:val="003D5C92"/>
    <w:rsid w:val="003D6ABD"/>
    <w:rsid w:val="003E0413"/>
    <w:rsid w:val="003E1559"/>
    <w:rsid w:val="003E16ED"/>
    <w:rsid w:val="003E23DE"/>
    <w:rsid w:val="003E7F8B"/>
    <w:rsid w:val="003E7FCF"/>
    <w:rsid w:val="003F1409"/>
    <w:rsid w:val="003F320F"/>
    <w:rsid w:val="003F3E95"/>
    <w:rsid w:val="003F3FAC"/>
    <w:rsid w:val="003F5014"/>
    <w:rsid w:val="003F5409"/>
    <w:rsid w:val="003F650D"/>
    <w:rsid w:val="003F7024"/>
    <w:rsid w:val="00402ECA"/>
    <w:rsid w:val="00403F9F"/>
    <w:rsid w:val="0040605B"/>
    <w:rsid w:val="00406E56"/>
    <w:rsid w:val="00407599"/>
    <w:rsid w:val="00407739"/>
    <w:rsid w:val="00410180"/>
    <w:rsid w:val="004103EB"/>
    <w:rsid w:val="00411FC5"/>
    <w:rsid w:val="004143B0"/>
    <w:rsid w:val="00414BCD"/>
    <w:rsid w:val="004153F8"/>
    <w:rsid w:val="004158E4"/>
    <w:rsid w:val="00416DA7"/>
    <w:rsid w:val="00417DD5"/>
    <w:rsid w:val="00421E21"/>
    <w:rsid w:val="00422C66"/>
    <w:rsid w:val="004248AB"/>
    <w:rsid w:val="00424D1F"/>
    <w:rsid w:val="00425F9A"/>
    <w:rsid w:val="0042639B"/>
    <w:rsid w:val="0042779F"/>
    <w:rsid w:val="00427AFE"/>
    <w:rsid w:val="004327BA"/>
    <w:rsid w:val="004347A0"/>
    <w:rsid w:val="00434FC8"/>
    <w:rsid w:val="00435B1E"/>
    <w:rsid w:val="00435E88"/>
    <w:rsid w:val="00436DC0"/>
    <w:rsid w:val="00436EAB"/>
    <w:rsid w:val="00441B42"/>
    <w:rsid w:val="00441F70"/>
    <w:rsid w:val="00442DF2"/>
    <w:rsid w:val="004432C0"/>
    <w:rsid w:val="00443702"/>
    <w:rsid w:val="00443EA5"/>
    <w:rsid w:val="00445840"/>
    <w:rsid w:val="00446CE6"/>
    <w:rsid w:val="00446F84"/>
    <w:rsid w:val="00450148"/>
    <w:rsid w:val="00450E40"/>
    <w:rsid w:val="00451A6E"/>
    <w:rsid w:val="0045505A"/>
    <w:rsid w:val="00455346"/>
    <w:rsid w:val="00456637"/>
    <w:rsid w:val="00457385"/>
    <w:rsid w:val="004573FB"/>
    <w:rsid w:val="004601F6"/>
    <w:rsid w:val="00462074"/>
    <w:rsid w:val="00462D70"/>
    <w:rsid w:val="004630BD"/>
    <w:rsid w:val="004634E9"/>
    <w:rsid w:val="0046381F"/>
    <w:rsid w:val="00463D58"/>
    <w:rsid w:val="00464067"/>
    <w:rsid w:val="00464FD7"/>
    <w:rsid w:val="00465A68"/>
    <w:rsid w:val="00466CB7"/>
    <w:rsid w:val="00467F89"/>
    <w:rsid w:val="00467FDB"/>
    <w:rsid w:val="0047004A"/>
    <w:rsid w:val="00470554"/>
    <w:rsid w:val="004706DD"/>
    <w:rsid w:val="00470D6C"/>
    <w:rsid w:val="00472FB8"/>
    <w:rsid w:val="00475DCB"/>
    <w:rsid w:val="00477602"/>
    <w:rsid w:val="00477878"/>
    <w:rsid w:val="0048052C"/>
    <w:rsid w:val="004830A2"/>
    <w:rsid w:val="00483D3E"/>
    <w:rsid w:val="004865E7"/>
    <w:rsid w:val="00486BA9"/>
    <w:rsid w:val="004906EC"/>
    <w:rsid w:val="00490EEC"/>
    <w:rsid w:val="00491071"/>
    <w:rsid w:val="00491156"/>
    <w:rsid w:val="004911C7"/>
    <w:rsid w:val="00491791"/>
    <w:rsid w:val="00493AF2"/>
    <w:rsid w:val="0049507A"/>
    <w:rsid w:val="0049514E"/>
    <w:rsid w:val="0049558D"/>
    <w:rsid w:val="00495E7B"/>
    <w:rsid w:val="00496842"/>
    <w:rsid w:val="00496D22"/>
    <w:rsid w:val="00497038"/>
    <w:rsid w:val="004A041C"/>
    <w:rsid w:val="004A08C9"/>
    <w:rsid w:val="004A21F6"/>
    <w:rsid w:val="004A3C5D"/>
    <w:rsid w:val="004A436E"/>
    <w:rsid w:val="004A478D"/>
    <w:rsid w:val="004A5460"/>
    <w:rsid w:val="004A5E51"/>
    <w:rsid w:val="004A634D"/>
    <w:rsid w:val="004A6423"/>
    <w:rsid w:val="004A6B9C"/>
    <w:rsid w:val="004A7A9A"/>
    <w:rsid w:val="004B0AA5"/>
    <w:rsid w:val="004B27BB"/>
    <w:rsid w:val="004B3260"/>
    <w:rsid w:val="004B3818"/>
    <w:rsid w:val="004B444E"/>
    <w:rsid w:val="004B5915"/>
    <w:rsid w:val="004B6608"/>
    <w:rsid w:val="004C0029"/>
    <w:rsid w:val="004C1551"/>
    <w:rsid w:val="004C1824"/>
    <w:rsid w:val="004C1A59"/>
    <w:rsid w:val="004C418E"/>
    <w:rsid w:val="004C4260"/>
    <w:rsid w:val="004C4681"/>
    <w:rsid w:val="004C6D81"/>
    <w:rsid w:val="004C6F59"/>
    <w:rsid w:val="004D25C0"/>
    <w:rsid w:val="004D264C"/>
    <w:rsid w:val="004D2972"/>
    <w:rsid w:val="004D2D6E"/>
    <w:rsid w:val="004D2F15"/>
    <w:rsid w:val="004D355B"/>
    <w:rsid w:val="004D37BB"/>
    <w:rsid w:val="004D499E"/>
    <w:rsid w:val="004D5649"/>
    <w:rsid w:val="004D5B3B"/>
    <w:rsid w:val="004E02D0"/>
    <w:rsid w:val="004E090D"/>
    <w:rsid w:val="004E1E20"/>
    <w:rsid w:val="004E2C7B"/>
    <w:rsid w:val="004E4F8B"/>
    <w:rsid w:val="004E6A0F"/>
    <w:rsid w:val="004E74C0"/>
    <w:rsid w:val="004E7BA2"/>
    <w:rsid w:val="004F0C29"/>
    <w:rsid w:val="004F12C7"/>
    <w:rsid w:val="004F1C82"/>
    <w:rsid w:val="004F74B5"/>
    <w:rsid w:val="004F7630"/>
    <w:rsid w:val="004F7CE2"/>
    <w:rsid w:val="004F7D97"/>
    <w:rsid w:val="004F7DE3"/>
    <w:rsid w:val="00500998"/>
    <w:rsid w:val="00501031"/>
    <w:rsid w:val="005013D9"/>
    <w:rsid w:val="0050196A"/>
    <w:rsid w:val="00502AA5"/>
    <w:rsid w:val="00504EDF"/>
    <w:rsid w:val="0050556D"/>
    <w:rsid w:val="005060D2"/>
    <w:rsid w:val="00507E10"/>
    <w:rsid w:val="005103C8"/>
    <w:rsid w:val="00510BC3"/>
    <w:rsid w:val="00510C16"/>
    <w:rsid w:val="00511B5E"/>
    <w:rsid w:val="00511FC3"/>
    <w:rsid w:val="00513680"/>
    <w:rsid w:val="00516632"/>
    <w:rsid w:val="0051718D"/>
    <w:rsid w:val="0051723B"/>
    <w:rsid w:val="00517F2C"/>
    <w:rsid w:val="00522034"/>
    <w:rsid w:val="0052346A"/>
    <w:rsid w:val="005244E9"/>
    <w:rsid w:val="00524515"/>
    <w:rsid w:val="005260E3"/>
    <w:rsid w:val="00527219"/>
    <w:rsid w:val="00530F47"/>
    <w:rsid w:val="00531843"/>
    <w:rsid w:val="00531918"/>
    <w:rsid w:val="005320D0"/>
    <w:rsid w:val="0053277E"/>
    <w:rsid w:val="005335A7"/>
    <w:rsid w:val="00533C85"/>
    <w:rsid w:val="005354D1"/>
    <w:rsid w:val="00537CFF"/>
    <w:rsid w:val="00540E7D"/>
    <w:rsid w:val="0054146D"/>
    <w:rsid w:val="00541D61"/>
    <w:rsid w:val="00544F23"/>
    <w:rsid w:val="00546DE2"/>
    <w:rsid w:val="005508D3"/>
    <w:rsid w:val="005510C1"/>
    <w:rsid w:val="0055182F"/>
    <w:rsid w:val="00552250"/>
    <w:rsid w:val="0055231E"/>
    <w:rsid w:val="005533DB"/>
    <w:rsid w:val="00553B1A"/>
    <w:rsid w:val="0055405B"/>
    <w:rsid w:val="00555C22"/>
    <w:rsid w:val="00555E57"/>
    <w:rsid w:val="00556481"/>
    <w:rsid w:val="0055661D"/>
    <w:rsid w:val="00556832"/>
    <w:rsid w:val="00556A71"/>
    <w:rsid w:val="00556E8F"/>
    <w:rsid w:val="00560C7B"/>
    <w:rsid w:val="0056107E"/>
    <w:rsid w:val="0056398A"/>
    <w:rsid w:val="005643BB"/>
    <w:rsid w:val="0056454B"/>
    <w:rsid w:val="005648E0"/>
    <w:rsid w:val="005650A5"/>
    <w:rsid w:val="00566137"/>
    <w:rsid w:val="00566265"/>
    <w:rsid w:val="00570B42"/>
    <w:rsid w:val="00570D5C"/>
    <w:rsid w:val="00571148"/>
    <w:rsid w:val="00571329"/>
    <w:rsid w:val="0057141C"/>
    <w:rsid w:val="005715D1"/>
    <w:rsid w:val="0057390B"/>
    <w:rsid w:val="0057458B"/>
    <w:rsid w:val="005749C9"/>
    <w:rsid w:val="00575267"/>
    <w:rsid w:val="00576115"/>
    <w:rsid w:val="00576650"/>
    <w:rsid w:val="00577699"/>
    <w:rsid w:val="00580E4A"/>
    <w:rsid w:val="0058318B"/>
    <w:rsid w:val="00584FCB"/>
    <w:rsid w:val="005869FC"/>
    <w:rsid w:val="0058758D"/>
    <w:rsid w:val="0059065E"/>
    <w:rsid w:val="0059144A"/>
    <w:rsid w:val="0059255B"/>
    <w:rsid w:val="00593450"/>
    <w:rsid w:val="0059568C"/>
    <w:rsid w:val="00595AC5"/>
    <w:rsid w:val="005970F9"/>
    <w:rsid w:val="00597F45"/>
    <w:rsid w:val="005A0033"/>
    <w:rsid w:val="005A07F0"/>
    <w:rsid w:val="005A2448"/>
    <w:rsid w:val="005A2FD3"/>
    <w:rsid w:val="005A4651"/>
    <w:rsid w:val="005A6C96"/>
    <w:rsid w:val="005A73FF"/>
    <w:rsid w:val="005A763D"/>
    <w:rsid w:val="005B0249"/>
    <w:rsid w:val="005B4A40"/>
    <w:rsid w:val="005B5E2C"/>
    <w:rsid w:val="005B60E9"/>
    <w:rsid w:val="005B717B"/>
    <w:rsid w:val="005B7F60"/>
    <w:rsid w:val="005C0BA7"/>
    <w:rsid w:val="005C3607"/>
    <w:rsid w:val="005C4937"/>
    <w:rsid w:val="005C522B"/>
    <w:rsid w:val="005C5B08"/>
    <w:rsid w:val="005C655C"/>
    <w:rsid w:val="005C68D7"/>
    <w:rsid w:val="005C6CF2"/>
    <w:rsid w:val="005C70C0"/>
    <w:rsid w:val="005D1B58"/>
    <w:rsid w:val="005D2285"/>
    <w:rsid w:val="005D2859"/>
    <w:rsid w:val="005D371C"/>
    <w:rsid w:val="005D3888"/>
    <w:rsid w:val="005D518A"/>
    <w:rsid w:val="005D5436"/>
    <w:rsid w:val="005D60EE"/>
    <w:rsid w:val="005D6798"/>
    <w:rsid w:val="005D697C"/>
    <w:rsid w:val="005D77FB"/>
    <w:rsid w:val="005E09BE"/>
    <w:rsid w:val="005E1979"/>
    <w:rsid w:val="005E1AE1"/>
    <w:rsid w:val="005E1BB7"/>
    <w:rsid w:val="005E287C"/>
    <w:rsid w:val="005E3BA3"/>
    <w:rsid w:val="005E5C82"/>
    <w:rsid w:val="005E6E84"/>
    <w:rsid w:val="005E70D4"/>
    <w:rsid w:val="005E7B0A"/>
    <w:rsid w:val="005F0271"/>
    <w:rsid w:val="005F2320"/>
    <w:rsid w:val="005F249D"/>
    <w:rsid w:val="005F3141"/>
    <w:rsid w:val="005F38C7"/>
    <w:rsid w:val="005F3B7E"/>
    <w:rsid w:val="005F4BDE"/>
    <w:rsid w:val="005F5AD3"/>
    <w:rsid w:val="005F62D1"/>
    <w:rsid w:val="005F698F"/>
    <w:rsid w:val="005F6FFB"/>
    <w:rsid w:val="005F7A0A"/>
    <w:rsid w:val="005F7DE2"/>
    <w:rsid w:val="00600136"/>
    <w:rsid w:val="006006FA"/>
    <w:rsid w:val="0060199F"/>
    <w:rsid w:val="0060280A"/>
    <w:rsid w:val="00604DD6"/>
    <w:rsid w:val="00605072"/>
    <w:rsid w:val="006052B9"/>
    <w:rsid w:val="00606F6B"/>
    <w:rsid w:val="00607999"/>
    <w:rsid w:val="006079CD"/>
    <w:rsid w:val="00607B1E"/>
    <w:rsid w:val="00607CD1"/>
    <w:rsid w:val="00610400"/>
    <w:rsid w:val="00611871"/>
    <w:rsid w:val="00615503"/>
    <w:rsid w:val="006160DC"/>
    <w:rsid w:val="00617AC4"/>
    <w:rsid w:val="00617B44"/>
    <w:rsid w:val="00620A81"/>
    <w:rsid w:val="00620D32"/>
    <w:rsid w:val="006218C3"/>
    <w:rsid w:val="00622CA1"/>
    <w:rsid w:val="006248CD"/>
    <w:rsid w:val="00626D8E"/>
    <w:rsid w:val="00627A44"/>
    <w:rsid w:val="00627DA9"/>
    <w:rsid w:val="00630B4C"/>
    <w:rsid w:val="00630C87"/>
    <w:rsid w:val="006318A1"/>
    <w:rsid w:val="00631F9A"/>
    <w:rsid w:val="00632CC7"/>
    <w:rsid w:val="00633FD9"/>
    <w:rsid w:val="00635C18"/>
    <w:rsid w:val="00640CD1"/>
    <w:rsid w:val="006411B7"/>
    <w:rsid w:val="00641E08"/>
    <w:rsid w:val="00642A9C"/>
    <w:rsid w:val="00643480"/>
    <w:rsid w:val="00651A3D"/>
    <w:rsid w:val="00651FD1"/>
    <w:rsid w:val="00652C77"/>
    <w:rsid w:val="00654FDE"/>
    <w:rsid w:val="00655220"/>
    <w:rsid w:val="00655DC9"/>
    <w:rsid w:val="00662D94"/>
    <w:rsid w:val="00663242"/>
    <w:rsid w:val="00663C59"/>
    <w:rsid w:val="0066419C"/>
    <w:rsid w:val="00665494"/>
    <w:rsid w:val="00665834"/>
    <w:rsid w:val="006666B4"/>
    <w:rsid w:val="00666F0D"/>
    <w:rsid w:val="00671408"/>
    <w:rsid w:val="00671639"/>
    <w:rsid w:val="00671D7D"/>
    <w:rsid w:val="00672351"/>
    <w:rsid w:val="00674CE0"/>
    <w:rsid w:val="006758BE"/>
    <w:rsid w:val="006766BE"/>
    <w:rsid w:val="006776DB"/>
    <w:rsid w:val="00677E35"/>
    <w:rsid w:val="006804F8"/>
    <w:rsid w:val="0068222D"/>
    <w:rsid w:val="00682803"/>
    <w:rsid w:val="00682BBC"/>
    <w:rsid w:val="00683EF0"/>
    <w:rsid w:val="0068438B"/>
    <w:rsid w:val="006843B0"/>
    <w:rsid w:val="00684D6B"/>
    <w:rsid w:val="006856DE"/>
    <w:rsid w:val="00685E55"/>
    <w:rsid w:val="006860A6"/>
    <w:rsid w:val="00687558"/>
    <w:rsid w:val="0069153D"/>
    <w:rsid w:val="00691628"/>
    <w:rsid w:val="00692CAB"/>
    <w:rsid w:val="006A022D"/>
    <w:rsid w:val="006A0419"/>
    <w:rsid w:val="006A48E4"/>
    <w:rsid w:val="006A4A07"/>
    <w:rsid w:val="006A5CD1"/>
    <w:rsid w:val="006A7B62"/>
    <w:rsid w:val="006B0856"/>
    <w:rsid w:val="006B085F"/>
    <w:rsid w:val="006B0A4E"/>
    <w:rsid w:val="006B0A8D"/>
    <w:rsid w:val="006B1963"/>
    <w:rsid w:val="006B2648"/>
    <w:rsid w:val="006B3978"/>
    <w:rsid w:val="006B40DE"/>
    <w:rsid w:val="006B5A93"/>
    <w:rsid w:val="006B70B0"/>
    <w:rsid w:val="006B7E54"/>
    <w:rsid w:val="006C0A59"/>
    <w:rsid w:val="006C1799"/>
    <w:rsid w:val="006C2E17"/>
    <w:rsid w:val="006C31C4"/>
    <w:rsid w:val="006C5AFC"/>
    <w:rsid w:val="006C6064"/>
    <w:rsid w:val="006C6445"/>
    <w:rsid w:val="006C6CDA"/>
    <w:rsid w:val="006C77BE"/>
    <w:rsid w:val="006C7C7F"/>
    <w:rsid w:val="006D2CFE"/>
    <w:rsid w:val="006D59DA"/>
    <w:rsid w:val="006D5D6D"/>
    <w:rsid w:val="006D60D6"/>
    <w:rsid w:val="006D619F"/>
    <w:rsid w:val="006D6E8F"/>
    <w:rsid w:val="006E11A2"/>
    <w:rsid w:val="006E1B16"/>
    <w:rsid w:val="006E29A1"/>
    <w:rsid w:val="006E37CD"/>
    <w:rsid w:val="006E4664"/>
    <w:rsid w:val="006E6235"/>
    <w:rsid w:val="006E7A07"/>
    <w:rsid w:val="006F0C0B"/>
    <w:rsid w:val="006F129F"/>
    <w:rsid w:val="006F242E"/>
    <w:rsid w:val="006F2817"/>
    <w:rsid w:val="006F36AA"/>
    <w:rsid w:val="006F381B"/>
    <w:rsid w:val="006F5C4A"/>
    <w:rsid w:val="006F7A61"/>
    <w:rsid w:val="0070166C"/>
    <w:rsid w:val="00701BC7"/>
    <w:rsid w:val="00703497"/>
    <w:rsid w:val="00703663"/>
    <w:rsid w:val="00703F8D"/>
    <w:rsid w:val="0070406E"/>
    <w:rsid w:val="00705628"/>
    <w:rsid w:val="00705A25"/>
    <w:rsid w:val="00705F2B"/>
    <w:rsid w:val="007060D7"/>
    <w:rsid w:val="00706720"/>
    <w:rsid w:val="0070793E"/>
    <w:rsid w:val="007105CD"/>
    <w:rsid w:val="00711565"/>
    <w:rsid w:val="00713B18"/>
    <w:rsid w:val="0071438E"/>
    <w:rsid w:val="0071508C"/>
    <w:rsid w:val="00715893"/>
    <w:rsid w:val="00716085"/>
    <w:rsid w:val="007177DE"/>
    <w:rsid w:val="00717B31"/>
    <w:rsid w:val="00717F46"/>
    <w:rsid w:val="007232EA"/>
    <w:rsid w:val="0072382E"/>
    <w:rsid w:val="0072605A"/>
    <w:rsid w:val="00726389"/>
    <w:rsid w:val="00727047"/>
    <w:rsid w:val="00727155"/>
    <w:rsid w:val="007278F1"/>
    <w:rsid w:val="00727DE6"/>
    <w:rsid w:val="00731124"/>
    <w:rsid w:val="00734057"/>
    <w:rsid w:val="00734A20"/>
    <w:rsid w:val="007354A0"/>
    <w:rsid w:val="0073602A"/>
    <w:rsid w:val="0073663A"/>
    <w:rsid w:val="007369FB"/>
    <w:rsid w:val="00736BCD"/>
    <w:rsid w:val="00736EF2"/>
    <w:rsid w:val="00736FC6"/>
    <w:rsid w:val="00737500"/>
    <w:rsid w:val="007425D4"/>
    <w:rsid w:val="00743B0D"/>
    <w:rsid w:val="00743CC3"/>
    <w:rsid w:val="00743DBE"/>
    <w:rsid w:val="00744C08"/>
    <w:rsid w:val="007457F5"/>
    <w:rsid w:val="00745F10"/>
    <w:rsid w:val="007466CA"/>
    <w:rsid w:val="00746978"/>
    <w:rsid w:val="007478B7"/>
    <w:rsid w:val="00750477"/>
    <w:rsid w:val="007559B4"/>
    <w:rsid w:val="00755BBA"/>
    <w:rsid w:val="00755F6D"/>
    <w:rsid w:val="007565B8"/>
    <w:rsid w:val="00756BD9"/>
    <w:rsid w:val="007578DE"/>
    <w:rsid w:val="00757C75"/>
    <w:rsid w:val="0076079E"/>
    <w:rsid w:val="00760864"/>
    <w:rsid w:val="00760D6E"/>
    <w:rsid w:val="00763566"/>
    <w:rsid w:val="0076379A"/>
    <w:rsid w:val="00763DB6"/>
    <w:rsid w:val="007647C2"/>
    <w:rsid w:val="00764A16"/>
    <w:rsid w:val="00765304"/>
    <w:rsid w:val="00767344"/>
    <w:rsid w:val="007674FA"/>
    <w:rsid w:val="00770B10"/>
    <w:rsid w:val="007733CD"/>
    <w:rsid w:val="007739B3"/>
    <w:rsid w:val="0077789B"/>
    <w:rsid w:val="00780411"/>
    <w:rsid w:val="0078089D"/>
    <w:rsid w:val="0078095A"/>
    <w:rsid w:val="007813B7"/>
    <w:rsid w:val="0078237A"/>
    <w:rsid w:val="00784696"/>
    <w:rsid w:val="00786C7B"/>
    <w:rsid w:val="00787837"/>
    <w:rsid w:val="00787AB9"/>
    <w:rsid w:val="00790353"/>
    <w:rsid w:val="007904FD"/>
    <w:rsid w:val="00791500"/>
    <w:rsid w:val="00793A25"/>
    <w:rsid w:val="00794F97"/>
    <w:rsid w:val="007951F6"/>
    <w:rsid w:val="00796F11"/>
    <w:rsid w:val="00797290"/>
    <w:rsid w:val="007A0800"/>
    <w:rsid w:val="007A0B7D"/>
    <w:rsid w:val="007A0C2D"/>
    <w:rsid w:val="007A0D44"/>
    <w:rsid w:val="007A6954"/>
    <w:rsid w:val="007A6F5D"/>
    <w:rsid w:val="007A7581"/>
    <w:rsid w:val="007B11AA"/>
    <w:rsid w:val="007B1C0C"/>
    <w:rsid w:val="007B261E"/>
    <w:rsid w:val="007B36B3"/>
    <w:rsid w:val="007B36FF"/>
    <w:rsid w:val="007B3701"/>
    <w:rsid w:val="007B635C"/>
    <w:rsid w:val="007C0974"/>
    <w:rsid w:val="007C1A08"/>
    <w:rsid w:val="007C243B"/>
    <w:rsid w:val="007C2B29"/>
    <w:rsid w:val="007C323F"/>
    <w:rsid w:val="007C4754"/>
    <w:rsid w:val="007C5181"/>
    <w:rsid w:val="007C5DD2"/>
    <w:rsid w:val="007C6ED3"/>
    <w:rsid w:val="007C765A"/>
    <w:rsid w:val="007C7E03"/>
    <w:rsid w:val="007D065B"/>
    <w:rsid w:val="007D1647"/>
    <w:rsid w:val="007D1F11"/>
    <w:rsid w:val="007D38A1"/>
    <w:rsid w:val="007D4651"/>
    <w:rsid w:val="007D511D"/>
    <w:rsid w:val="007D5DBC"/>
    <w:rsid w:val="007E08D1"/>
    <w:rsid w:val="007E13D6"/>
    <w:rsid w:val="007E1B24"/>
    <w:rsid w:val="007E1CDE"/>
    <w:rsid w:val="007E485F"/>
    <w:rsid w:val="007E4B51"/>
    <w:rsid w:val="007E5342"/>
    <w:rsid w:val="007E5D22"/>
    <w:rsid w:val="007E60E0"/>
    <w:rsid w:val="007E7B50"/>
    <w:rsid w:val="007F19DB"/>
    <w:rsid w:val="007F60FD"/>
    <w:rsid w:val="007F61BE"/>
    <w:rsid w:val="007F644C"/>
    <w:rsid w:val="007F645F"/>
    <w:rsid w:val="007F6555"/>
    <w:rsid w:val="007F756E"/>
    <w:rsid w:val="007F78BC"/>
    <w:rsid w:val="007F7978"/>
    <w:rsid w:val="00800D92"/>
    <w:rsid w:val="00802B5A"/>
    <w:rsid w:val="008046C3"/>
    <w:rsid w:val="00804DF7"/>
    <w:rsid w:val="008050D9"/>
    <w:rsid w:val="008067CF"/>
    <w:rsid w:val="00807C4D"/>
    <w:rsid w:val="00807CCB"/>
    <w:rsid w:val="008103BE"/>
    <w:rsid w:val="00813AFB"/>
    <w:rsid w:val="00813BE3"/>
    <w:rsid w:val="008153CF"/>
    <w:rsid w:val="008160AA"/>
    <w:rsid w:val="008172CE"/>
    <w:rsid w:val="00820EF3"/>
    <w:rsid w:val="0082315A"/>
    <w:rsid w:val="00823A89"/>
    <w:rsid w:val="0082544B"/>
    <w:rsid w:val="00827D4B"/>
    <w:rsid w:val="008316CE"/>
    <w:rsid w:val="00832A64"/>
    <w:rsid w:val="00833D48"/>
    <w:rsid w:val="0083574E"/>
    <w:rsid w:val="008361A4"/>
    <w:rsid w:val="00836205"/>
    <w:rsid w:val="00837F06"/>
    <w:rsid w:val="00841BFB"/>
    <w:rsid w:val="00841F91"/>
    <w:rsid w:val="0084209B"/>
    <w:rsid w:val="00842A53"/>
    <w:rsid w:val="00843954"/>
    <w:rsid w:val="00843E3B"/>
    <w:rsid w:val="00845980"/>
    <w:rsid w:val="00846248"/>
    <w:rsid w:val="00846726"/>
    <w:rsid w:val="00853372"/>
    <w:rsid w:val="00854A96"/>
    <w:rsid w:val="00854C8B"/>
    <w:rsid w:val="00855650"/>
    <w:rsid w:val="0085734F"/>
    <w:rsid w:val="00860BD7"/>
    <w:rsid w:val="008614A9"/>
    <w:rsid w:val="00861872"/>
    <w:rsid w:val="008627B0"/>
    <w:rsid w:val="00862F17"/>
    <w:rsid w:val="008637AB"/>
    <w:rsid w:val="00863ACC"/>
    <w:rsid w:val="00864714"/>
    <w:rsid w:val="00864E4C"/>
    <w:rsid w:val="00866F0A"/>
    <w:rsid w:val="0087268D"/>
    <w:rsid w:val="008730B4"/>
    <w:rsid w:val="00873ECB"/>
    <w:rsid w:val="00873F92"/>
    <w:rsid w:val="008744A0"/>
    <w:rsid w:val="00875FE0"/>
    <w:rsid w:val="00876BBB"/>
    <w:rsid w:val="00882066"/>
    <w:rsid w:val="00882BE3"/>
    <w:rsid w:val="0088348E"/>
    <w:rsid w:val="00883BD1"/>
    <w:rsid w:val="00884B26"/>
    <w:rsid w:val="00885114"/>
    <w:rsid w:val="00885981"/>
    <w:rsid w:val="0088777F"/>
    <w:rsid w:val="00892437"/>
    <w:rsid w:val="0089297B"/>
    <w:rsid w:val="00892A3F"/>
    <w:rsid w:val="008936C4"/>
    <w:rsid w:val="008943AE"/>
    <w:rsid w:val="00897993"/>
    <w:rsid w:val="008A1B8D"/>
    <w:rsid w:val="008A3298"/>
    <w:rsid w:val="008A43FC"/>
    <w:rsid w:val="008A45FC"/>
    <w:rsid w:val="008A47E3"/>
    <w:rsid w:val="008A4DE0"/>
    <w:rsid w:val="008A4EC3"/>
    <w:rsid w:val="008A54FD"/>
    <w:rsid w:val="008A594E"/>
    <w:rsid w:val="008B4922"/>
    <w:rsid w:val="008B6BEF"/>
    <w:rsid w:val="008C07DF"/>
    <w:rsid w:val="008C158E"/>
    <w:rsid w:val="008C180A"/>
    <w:rsid w:val="008C1FAA"/>
    <w:rsid w:val="008C2A38"/>
    <w:rsid w:val="008C55B7"/>
    <w:rsid w:val="008C75EA"/>
    <w:rsid w:val="008D0E24"/>
    <w:rsid w:val="008D0EA9"/>
    <w:rsid w:val="008D285F"/>
    <w:rsid w:val="008D4232"/>
    <w:rsid w:val="008D4A70"/>
    <w:rsid w:val="008D4AAE"/>
    <w:rsid w:val="008E0FD5"/>
    <w:rsid w:val="008E105F"/>
    <w:rsid w:val="008E2431"/>
    <w:rsid w:val="008E24F9"/>
    <w:rsid w:val="008E3143"/>
    <w:rsid w:val="008E372E"/>
    <w:rsid w:val="008E4173"/>
    <w:rsid w:val="008E52F2"/>
    <w:rsid w:val="008E5F7E"/>
    <w:rsid w:val="008E672B"/>
    <w:rsid w:val="008E7E49"/>
    <w:rsid w:val="008F1B7D"/>
    <w:rsid w:val="008F3E87"/>
    <w:rsid w:val="008F40C7"/>
    <w:rsid w:val="008F4968"/>
    <w:rsid w:val="008F49D3"/>
    <w:rsid w:val="008F55BC"/>
    <w:rsid w:val="008F6EB1"/>
    <w:rsid w:val="008F7323"/>
    <w:rsid w:val="008F7764"/>
    <w:rsid w:val="009019FF"/>
    <w:rsid w:val="00903AB2"/>
    <w:rsid w:val="0090458F"/>
    <w:rsid w:val="00905226"/>
    <w:rsid w:val="009055DC"/>
    <w:rsid w:val="00906B0B"/>
    <w:rsid w:val="00910834"/>
    <w:rsid w:val="00910D1C"/>
    <w:rsid w:val="00910E7A"/>
    <w:rsid w:val="009125C2"/>
    <w:rsid w:val="00913896"/>
    <w:rsid w:val="00914E20"/>
    <w:rsid w:val="0091526B"/>
    <w:rsid w:val="00920A4F"/>
    <w:rsid w:val="00921342"/>
    <w:rsid w:val="0092192E"/>
    <w:rsid w:val="00922E3B"/>
    <w:rsid w:val="00923E74"/>
    <w:rsid w:val="009252C9"/>
    <w:rsid w:val="00925B0D"/>
    <w:rsid w:val="009263DF"/>
    <w:rsid w:val="00926B8A"/>
    <w:rsid w:val="00931AFE"/>
    <w:rsid w:val="0093292D"/>
    <w:rsid w:val="0093344A"/>
    <w:rsid w:val="0093394D"/>
    <w:rsid w:val="00937BAA"/>
    <w:rsid w:val="009412FB"/>
    <w:rsid w:val="00941C4C"/>
    <w:rsid w:val="00942001"/>
    <w:rsid w:val="00942193"/>
    <w:rsid w:val="00944AC1"/>
    <w:rsid w:val="009529D9"/>
    <w:rsid w:val="00952DDD"/>
    <w:rsid w:val="00954338"/>
    <w:rsid w:val="00954FF0"/>
    <w:rsid w:val="0095635A"/>
    <w:rsid w:val="009566C3"/>
    <w:rsid w:val="00956C2D"/>
    <w:rsid w:val="00957418"/>
    <w:rsid w:val="0096235B"/>
    <w:rsid w:val="0096286C"/>
    <w:rsid w:val="00963CDE"/>
    <w:rsid w:val="00963FAD"/>
    <w:rsid w:val="00964F48"/>
    <w:rsid w:val="00966260"/>
    <w:rsid w:val="00966755"/>
    <w:rsid w:val="00971034"/>
    <w:rsid w:val="009727AC"/>
    <w:rsid w:val="0097375D"/>
    <w:rsid w:val="00973C8D"/>
    <w:rsid w:val="0097438C"/>
    <w:rsid w:val="009755B7"/>
    <w:rsid w:val="00977219"/>
    <w:rsid w:val="00980315"/>
    <w:rsid w:val="0098161E"/>
    <w:rsid w:val="00981FA5"/>
    <w:rsid w:val="009829D7"/>
    <w:rsid w:val="00982CE7"/>
    <w:rsid w:val="0098485E"/>
    <w:rsid w:val="00984926"/>
    <w:rsid w:val="00990ECB"/>
    <w:rsid w:val="00991461"/>
    <w:rsid w:val="009921BC"/>
    <w:rsid w:val="009934D0"/>
    <w:rsid w:val="00994524"/>
    <w:rsid w:val="00995CB8"/>
    <w:rsid w:val="00997D45"/>
    <w:rsid w:val="009A24BD"/>
    <w:rsid w:val="009A388E"/>
    <w:rsid w:val="009A3EEA"/>
    <w:rsid w:val="009A4775"/>
    <w:rsid w:val="009A48E9"/>
    <w:rsid w:val="009A4BD1"/>
    <w:rsid w:val="009A632D"/>
    <w:rsid w:val="009A6630"/>
    <w:rsid w:val="009A69D6"/>
    <w:rsid w:val="009B053C"/>
    <w:rsid w:val="009B28A8"/>
    <w:rsid w:val="009B2C53"/>
    <w:rsid w:val="009B3682"/>
    <w:rsid w:val="009B512F"/>
    <w:rsid w:val="009B7731"/>
    <w:rsid w:val="009C0761"/>
    <w:rsid w:val="009C108D"/>
    <w:rsid w:val="009C1769"/>
    <w:rsid w:val="009C2635"/>
    <w:rsid w:val="009C2EB8"/>
    <w:rsid w:val="009C434E"/>
    <w:rsid w:val="009C58F9"/>
    <w:rsid w:val="009C634F"/>
    <w:rsid w:val="009C6EB9"/>
    <w:rsid w:val="009C6EE2"/>
    <w:rsid w:val="009C756E"/>
    <w:rsid w:val="009C7AA0"/>
    <w:rsid w:val="009D1ECC"/>
    <w:rsid w:val="009D3FC7"/>
    <w:rsid w:val="009D629F"/>
    <w:rsid w:val="009D6F32"/>
    <w:rsid w:val="009D7F32"/>
    <w:rsid w:val="009D7FC4"/>
    <w:rsid w:val="009E0041"/>
    <w:rsid w:val="009E0512"/>
    <w:rsid w:val="009E286A"/>
    <w:rsid w:val="009E763C"/>
    <w:rsid w:val="009F1689"/>
    <w:rsid w:val="009F1F20"/>
    <w:rsid w:val="009F3276"/>
    <w:rsid w:val="009F3B0C"/>
    <w:rsid w:val="009F4036"/>
    <w:rsid w:val="009F4BBD"/>
    <w:rsid w:val="009F6033"/>
    <w:rsid w:val="009F6D4F"/>
    <w:rsid w:val="009F6DDF"/>
    <w:rsid w:val="009F6EEB"/>
    <w:rsid w:val="009F707B"/>
    <w:rsid w:val="00A01CDE"/>
    <w:rsid w:val="00A0237F"/>
    <w:rsid w:val="00A025D1"/>
    <w:rsid w:val="00A05124"/>
    <w:rsid w:val="00A05A5C"/>
    <w:rsid w:val="00A06912"/>
    <w:rsid w:val="00A10145"/>
    <w:rsid w:val="00A10373"/>
    <w:rsid w:val="00A107AB"/>
    <w:rsid w:val="00A108A9"/>
    <w:rsid w:val="00A11228"/>
    <w:rsid w:val="00A12590"/>
    <w:rsid w:val="00A12F1D"/>
    <w:rsid w:val="00A135E0"/>
    <w:rsid w:val="00A135E4"/>
    <w:rsid w:val="00A1362B"/>
    <w:rsid w:val="00A13EDD"/>
    <w:rsid w:val="00A142FF"/>
    <w:rsid w:val="00A14979"/>
    <w:rsid w:val="00A1697C"/>
    <w:rsid w:val="00A2147C"/>
    <w:rsid w:val="00A2175F"/>
    <w:rsid w:val="00A22014"/>
    <w:rsid w:val="00A22408"/>
    <w:rsid w:val="00A227ED"/>
    <w:rsid w:val="00A22EB4"/>
    <w:rsid w:val="00A22F61"/>
    <w:rsid w:val="00A26840"/>
    <w:rsid w:val="00A269CC"/>
    <w:rsid w:val="00A26B76"/>
    <w:rsid w:val="00A33FD6"/>
    <w:rsid w:val="00A34518"/>
    <w:rsid w:val="00A35215"/>
    <w:rsid w:val="00A3575E"/>
    <w:rsid w:val="00A36069"/>
    <w:rsid w:val="00A36370"/>
    <w:rsid w:val="00A37362"/>
    <w:rsid w:val="00A377B2"/>
    <w:rsid w:val="00A37BCB"/>
    <w:rsid w:val="00A37E22"/>
    <w:rsid w:val="00A40A65"/>
    <w:rsid w:val="00A41164"/>
    <w:rsid w:val="00A41285"/>
    <w:rsid w:val="00A4281C"/>
    <w:rsid w:val="00A42C85"/>
    <w:rsid w:val="00A430DB"/>
    <w:rsid w:val="00A43781"/>
    <w:rsid w:val="00A4427B"/>
    <w:rsid w:val="00A45626"/>
    <w:rsid w:val="00A46C2B"/>
    <w:rsid w:val="00A50C53"/>
    <w:rsid w:val="00A5270E"/>
    <w:rsid w:val="00A56F89"/>
    <w:rsid w:val="00A5772E"/>
    <w:rsid w:val="00A6140B"/>
    <w:rsid w:val="00A621D4"/>
    <w:rsid w:val="00A63BAB"/>
    <w:rsid w:val="00A63E3E"/>
    <w:rsid w:val="00A63EFD"/>
    <w:rsid w:val="00A6577D"/>
    <w:rsid w:val="00A65B40"/>
    <w:rsid w:val="00A66218"/>
    <w:rsid w:val="00A665F1"/>
    <w:rsid w:val="00A66B1E"/>
    <w:rsid w:val="00A66CBC"/>
    <w:rsid w:val="00A67398"/>
    <w:rsid w:val="00A67844"/>
    <w:rsid w:val="00A67F74"/>
    <w:rsid w:val="00A75424"/>
    <w:rsid w:val="00A75E63"/>
    <w:rsid w:val="00A76434"/>
    <w:rsid w:val="00A82871"/>
    <w:rsid w:val="00A83833"/>
    <w:rsid w:val="00A83AC4"/>
    <w:rsid w:val="00A83E7D"/>
    <w:rsid w:val="00A847AA"/>
    <w:rsid w:val="00A85034"/>
    <w:rsid w:val="00A8521E"/>
    <w:rsid w:val="00A8523A"/>
    <w:rsid w:val="00A86948"/>
    <w:rsid w:val="00A86D64"/>
    <w:rsid w:val="00A92BEF"/>
    <w:rsid w:val="00A93A5C"/>
    <w:rsid w:val="00A960CA"/>
    <w:rsid w:val="00A96F7B"/>
    <w:rsid w:val="00A97EA9"/>
    <w:rsid w:val="00AA03F4"/>
    <w:rsid w:val="00AA14D2"/>
    <w:rsid w:val="00AA3EDA"/>
    <w:rsid w:val="00AA5393"/>
    <w:rsid w:val="00AA6806"/>
    <w:rsid w:val="00AB231E"/>
    <w:rsid w:val="00AB29FF"/>
    <w:rsid w:val="00AB3D9F"/>
    <w:rsid w:val="00AB545C"/>
    <w:rsid w:val="00AB7203"/>
    <w:rsid w:val="00AB77AE"/>
    <w:rsid w:val="00AC06D7"/>
    <w:rsid w:val="00AC0A77"/>
    <w:rsid w:val="00AC0DB2"/>
    <w:rsid w:val="00AC0FF7"/>
    <w:rsid w:val="00AC2ECA"/>
    <w:rsid w:val="00AC30E4"/>
    <w:rsid w:val="00AC354F"/>
    <w:rsid w:val="00AC3855"/>
    <w:rsid w:val="00AC3E41"/>
    <w:rsid w:val="00AC5554"/>
    <w:rsid w:val="00AC7AEB"/>
    <w:rsid w:val="00AD0496"/>
    <w:rsid w:val="00AD09B5"/>
    <w:rsid w:val="00AD1014"/>
    <w:rsid w:val="00AD2210"/>
    <w:rsid w:val="00AD278A"/>
    <w:rsid w:val="00AD2FA6"/>
    <w:rsid w:val="00AD6D1F"/>
    <w:rsid w:val="00AD6E72"/>
    <w:rsid w:val="00AE0498"/>
    <w:rsid w:val="00AE0766"/>
    <w:rsid w:val="00AE1A4D"/>
    <w:rsid w:val="00AE257A"/>
    <w:rsid w:val="00AE2D54"/>
    <w:rsid w:val="00AE4E4C"/>
    <w:rsid w:val="00AE5B5A"/>
    <w:rsid w:val="00AF06D4"/>
    <w:rsid w:val="00AF3AA3"/>
    <w:rsid w:val="00AF41AC"/>
    <w:rsid w:val="00AF57B2"/>
    <w:rsid w:val="00B0205B"/>
    <w:rsid w:val="00B021A2"/>
    <w:rsid w:val="00B02638"/>
    <w:rsid w:val="00B03817"/>
    <w:rsid w:val="00B03CB9"/>
    <w:rsid w:val="00B046BA"/>
    <w:rsid w:val="00B066F7"/>
    <w:rsid w:val="00B101CD"/>
    <w:rsid w:val="00B1062A"/>
    <w:rsid w:val="00B11893"/>
    <w:rsid w:val="00B12341"/>
    <w:rsid w:val="00B13AF6"/>
    <w:rsid w:val="00B13F0C"/>
    <w:rsid w:val="00B14813"/>
    <w:rsid w:val="00B160D6"/>
    <w:rsid w:val="00B16232"/>
    <w:rsid w:val="00B166AD"/>
    <w:rsid w:val="00B16B46"/>
    <w:rsid w:val="00B17430"/>
    <w:rsid w:val="00B17DBB"/>
    <w:rsid w:val="00B22187"/>
    <w:rsid w:val="00B228FF"/>
    <w:rsid w:val="00B22D11"/>
    <w:rsid w:val="00B2332C"/>
    <w:rsid w:val="00B24A23"/>
    <w:rsid w:val="00B25C9D"/>
    <w:rsid w:val="00B26709"/>
    <w:rsid w:val="00B267AD"/>
    <w:rsid w:val="00B26C89"/>
    <w:rsid w:val="00B27653"/>
    <w:rsid w:val="00B27A48"/>
    <w:rsid w:val="00B30580"/>
    <w:rsid w:val="00B32AF6"/>
    <w:rsid w:val="00B33C49"/>
    <w:rsid w:val="00B34CD1"/>
    <w:rsid w:val="00B34F89"/>
    <w:rsid w:val="00B366E9"/>
    <w:rsid w:val="00B36A34"/>
    <w:rsid w:val="00B36E28"/>
    <w:rsid w:val="00B36EE2"/>
    <w:rsid w:val="00B37111"/>
    <w:rsid w:val="00B371C8"/>
    <w:rsid w:val="00B4222F"/>
    <w:rsid w:val="00B42626"/>
    <w:rsid w:val="00B44D66"/>
    <w:rsid w:val="00B4525E"/>
    <w:rsid w:val="00B45768"/>
    <w:rsid w:val="00B47F97"/>
    <w:rsid w:val="00B50C1E"/>
    <w:rsid w:val="00B515BD"/>
    <w:rsid w:val="00B51C44"/>
    <w:rsid w:val="00B51CDA"/>
    <w:rsid w:val="00B53849"/>
    <w:rsid w:val="00B5464D"/>
    <w:rsid w:val="00B5527B"/>
    <w:rsid w:val="00B5565D"/>
    <w:rsid w:val="00B55871"/>
    <w:rsid w:val="00B5614C"/>
    <w:rsid w:val="00B57D8E"/>
    <w:rsid w:val="00B6250D"/>
    <w:rsid w:val="00B6396E"/>
    <w:rsid w:val="00B642C2"/>
    <w:rsid w:val="00B6482C"/>
    <w:rsid w:val="00B648AE"/>
    <w:rsid w:val="00B65D0F"/>
    <w:rsid w:val="00B664AB"/>
    <w:rsid w:val="00B66E79"/>
    <w:rsid w:val="00B670A1"/>
    <w:rsid w:val="00B6762B"/>
    <w:rsid w:val="00B67BF0"/>
    <w:rsid w:val="00B71B50"/>
    <w:rsid w:val="00B722CB"/>
    <w:rsid w:val="00B741B2"/>
    <w:rsid w:val="00B74A4C"/>
    <w:rsid w:val="00B7575D"/>
    <w:rsid w:val="00B75FD3"/>
    <w:rsid w:val="00B80CDB"/>
    <w:rsid w:val="00B80F4A"/>
    <w:rsid w:val="00B82520"/>
    <w:rsid w:val="00B83F31"/>
    <w:rsid w:val="00B845C8"/>
    <w:rsid w:val="00B84F7F"/>
    <w:rsid w:val="00B86314"/>
    <w:rsid w:val="00B86800"/>
    <w:rsid w:val="00B87CC0"/>
    <w:rsid w:val="00B90B49"/>
    <w:rsid w:val="00B90C1D"/>
    <w:rsid w:val="00B932F3"/>
    <w:rsid w:val="00B938C8"/>
    <w:rsid w:val="00B93D98"/>
    <w:rsid w:val="00B943B5"/>
    <w:rsid w:val="00B94A9B"/>
    <w:rsid w:val="00B94FA2"/>
    <w:rsid w:val="00B95AD8"/>
    <w:rsid w:val="00B96A05"/>
    <w:rsid w:val="00B97476"/>
    <w:rsid w:val="00B97EF8"/>
    <w:rsid w:val="00BA03D9"/>
    <w:rsid w:val="00BA13FD"/>
    <w:rsid w:val="00BA1CB6"/>
    <w:rsid w:val="00BA256D"/>
    <w:rsid w:val="00BA2BD5"/>
    <w:rsid w:val="00BA3574"/>
    <w:rsid w:val="00BA3C42"/>
    <w:rsid w:val="00BA4089"/>
    <w:rsid w:val="00BA4256"/>
    <w:rsid w:val="00BA437A"/>
    <w:rsid w:val="00BA4818"/>
    <w:rsid w:val="00BA4CF6"/>
    <w:rsid w:val="00BA5482"/>
    <w:rsid w:val="00BA64C9"/>
    <w:rsid w:val="00BA70D9"/>
    <w:rsid w:val="00BA76AD"/>
    <w:rsid w:val="00BA7CD0"/>
    <w:rsid w:val="00BB0FB9"/>
    <w:rsid w:val="00BB1DC5"/>
    <w:rsid w:val="00BB29D9"/>
    <w:rsid w:val="00BB46E5"/>
    <w:rsid w:val="00BB47CC"/>
    <w:rsid w:val="00BB637B"/>
    <w:rsid w:val="00BB6865"/>
    <w:rsid w:val="00BB6B73"/>
    <w:rsid w:val="00BB7294"/>
    <w:rsid w:val="00BC30B2"/>
    <w:rsid w:val="00BC3F0C"/>
    <w:rsid w:val="00BC4358"/>
    <w:rsid w:val="00BC5460"/>
    <w:rsid w:val="00BC7ACC"/>
    <w:rsid w:val="00BD14BF"/>
    <w:rsid w:val="00BD32E2"/>
    <w:rsid w:val="00BD4966"/>
    <w:rsid w:val="00BD4A05"/>
    <w:rsid w:val="00BD6EDD"/>
    <w:rsid w:val="00BD7DBA"/>
    <w:rsid w:val="00BE029E"/>
    <w:rsid w:val="00BE0D5C"/>
    <w:rsid w:val="00BE113D"/>
    <w:rsid w:val="00BE3923"/>
    <w:rsid w:val="00BE52D4"/>
    <w:rsid w:val="00BE563A"/>
    <w:rsid w:val="00BE5AC3"/>
    <w:rsid w:val="00BE5E28"/>
    <w:rsid w:val="00BE7041"/>
    <w:rsid w:val="00BE7F62"/>
    <w:rsid w:val="00BF0323"/>
    <w:rsid w:val="00BF10C8"/>
    <w:rsid w:val="00BF6084"/>
    <w:rsid w:val="00BF64FC"/>
    <w:rsid w:val="00BF6657"/>
    <w:rsid w:val="00BF6AE5"/>
    <w:rsid w:val="00BF7B20"/>
    <w:rsid w:val="00C02632"/>
    <w:rsid w:val="00C029ED"/>
    <w:rsid w:val="00C02C6B"/>
    <w:rsid w:val="00C0352C"/>
    <w:rsid w:val="00C04257"/>
    <w:rsid w:val="00C04DB8"/>
    <w:rsid w:val="00C05350"/>
    <w:rsid w:val="00C056F0"/>
    <w:rsid w:val="00C070DA"/>
    <w:rsid w:val="00C11208"/>
    <w:rsid w:val="00C11424"/>
    <w:rsid w:val="00C1230F"/>
    <w:rsid w:val="00C12EE0"/>
    <w:rsid w:val="00C139AA"/>
    <w:rsid w:val="00C14888"/>
    <w:rsid w:val="00C15045"/>
    <w:rsid w:val="00C16480"/>
    <w:rsid w:val="00C17233"/>
    <w:rsid w:val="00C17832"/>
    <w:rsid w:val="00C220C3"/>
    <w:rsid w:val="00C23DB6"/>
    <w:rsid w:val="00C25BD7"/>
    <w:rsid w:val="00C25F20"/>
    <w:rsid w:val="00C2604C"/>
    <w:rsid w:val="00C26798"/>
    <w:rsid w:val="00C275DD"/>
    <w:rsid w:val="00C322FD"/>
    <w:rsid w:val="00C33921"/>
    <w:rsid w:val="00C344D4"/>
    <w:rsid w:val="00C347EC"/>
    <w:rsid w:val="00C34A2E"/>
    <w:rsid w:val="00C351E9"/>
    <w:rsid w:val="00C353AF"/>
    <w:rsid w:val="00C36120"/>
    <w:rsid w:val="00C37AD3"/>
    <w:rsid w:val="00C405B8"/>
    <w:rsid w:val="00C40CCD"/>
    <w:rsid w:val="00C410E4"/>
    <w:rsid w:val="00C41825"/>
    <w:rsid w:val="00C4211B"/>
    <w:rsid w:val="00C4279B"/>
    <w:rsid w:val="00C457A3"/>
    <w:rsid w:val="00C45AB4"/>
    <w:rsid w:val="00C46CD8"/>
    <w:rsid w:val="00C509F1"/>
    <w:rsid w:val="00C50F2E"/>
    <w:rsid w:val="00C51AF2"/>
    <w:rsid w:val="00C5238E"/>
    <w:rsid w:val="00C52A83"/>
    <w:rsid w:val="00C52E8D"/>
    <w:rsid w:val="00C5420C"/>
    <w:rsid w:val="00C5479A"/>
    <w:rsid w:val="00C55080"/>
    <w:rsid w:val="00C566A8"/>
    <w:rsid w:val="00C5675A"/>
    <w:rsid w:val="00C56F8E"/>
    <w:rsid w:val="00C57F48"/>
    <w:rsid w:val="00C6038A"/>
    <w:rsid w:val="00C60D83"/>
    <w:rsid w:val="00C62A1E"/>
    <w:rsid w:val="00C62EDA"/>
    <w:rsid w:val="00C66728"/>
    <w:rsid w:val="00C67C64"/>
    <w:rsid w:val="00C70ED2"/>
    <w:rsid w:val="00C717E8"/>
    <w:rsid w:val="00C71ECF"/>
    <w:rsid w:val="00C723AE"/>
    <w:rsid w:val="00C7340D"/>
    <w:rsid w:val="00C74960"/>
    <w:rsid w:val="00C750DE"/>
    <w:rsid w:val="00C7546B"/>
    <w:rsid w:val="00C75875"/>
    <w:rsid w:val="00C75E8E"/>
    <w:rsid w:val="00C773AD"/>
    <w:rsid w:val="00C778A1"/>
    <w:rsid w:val="00C77E4E"/>
    <w:rsid w:val="00C8091F"/>
    <w:rsid w:val="00C81246"/>
    <w:rsid w:val="00C84ED3"/>
    <w:rsid w:val="00C856AD"/>
    <w:rsid w:val="00C85731"/>
    <w:rsid w:val="00C85C3D"/>
    <w:rsid w:val="00C85E13"/>
    <w:rsid w:val="00C87D76"/>
    <w:rsid w:val="00C91AA4"/>
    <w:rsid w:val="00C92894"/>
    <w:rsid w:val="00C9350F"/>
    <w:rsid w:val="00C93E1C"/>
    <w:rsid w:val="00C96D7F"/>
    <w:rsid w:val="00CA0F83"/>
    <w:rsid w:val="00CA2F9F"/>
    <w:rsid w:val="00CA3A29"/>
    <w:rsid w:val="00CA5745"/>
    <w:rsid w:val="00CA596D"/>
    <w:rsid w:val="00CA75D9"/>
    <w:rsid w:val="00CB03F6"/>
    <w:rsid w:val="00CB2641"/>
    <w:rsid w:val="00CB5BBE"/>
    <w:rsid w:val="00CB6929"/>
    <w:rsid w:val="00CB6EA0"/>
    <w:rsid w:val="00CB7538"/>
    <w:rsid w:val="00CC0DA0"/>
    <w:rsid w:val="00CC14C8"/>
    <w:rsid w:val="00CC2661"/>
    <w:rsid w:val="00CC34D9"/>
    <w:rsid w:val="00CC432D"/>
    <w:rsid w:val="00CC448F"/>
    <w:rsid w:val="00CC58A4"/>
    <w:rsid w:val="00CC5C89"/>
    <w:rsid w:val="00CC5ECF"/>
    <w:rsid w:val="00CD0EE1"/>
    <w:rsid w:val="00CD1D9E"/>
    <w:rsid w:val="00CD220D"/>
    <w:rsid w:val="00CD23E9"/>
    <w:rsid w:val="00CD2CB5"/>
    <w:rsid w:val="00CD346C"/>
    <w:rsid w:val="00CD6159"/>
    <w:rsid w:val="00CD6572"/>
    <w:rsid w:val="00CD741D"/>
    <w:rsid w:val="00CD7BAE"/>
    <w:rsid w:val="00CE0D16"/>
    <w:rsid w:val="00CE0E73"/>
    <w:rsid w:val="00CE17A4"/>
    <w:rsid w:val="00CE2AF6"/>
    <w:rsid w:val="00CE3182"/>
    <w:rsid w:val="00CE33B7"/>
    <w:rsid w:val="00CE34F3"/>
    <w:rsid w:val="00CE3E37"/>
    <w:rsid w:val="00CE4A74"/>
    <w:rsid w:val="00CE518E"/>
    <w:rsid w:val="00CE5B1A"/>
    <w:rsid w:val="00CE60F4"/>
    <w:rsid w:val="00CE674A"/>
    <w:rsid w:val="00CE684D"/>
    <w:rsid w:val="00CE72F9"/>
    <w:rsid w:val="00CE7D77"/>
    <w:rsid w:val="00CF09EA"/>
    <w:rsid w:val="00CF1113"/>
    <w:rsid w:val="00CF1389"/>
    <w:rsid w:val="00CF18E8"/>
    <w:rsid w:val="00CF2153"/>
    <w:rsid w:val="00CF3F05"/>
    <w:rsid w:val="00CF420A"/>
    <w:rsid w:val="00CF593A"/>
    <w:rsid w:val="00CF5CDC"/>
    <w:rsid w:val="00D00D13"/>
    <w:rsid w:val="00D01754"/>
    <w:rsid w:val="00D03473"/>
    <w:rsid w:val="00D0530D"/>
    <w:rsid w:val="00D06496"/>
    <w:rsid w:val="00D10195"/>
    <w:rsid w:val="00D11F0D"/>
    <w:rsid w:val="00D12EE5"/>
    <w:rsid w:val="00D12FD4"/>
    <w:rsid w:val="00D13A13"/>
    <w:rsid w:val="00D13F86"/>
    <w:rsid w:val="00D15B94"/>
    <w:rsid w:val="00D1600D"/>
    <w:rsid w:val="00D165A2"/>
    <w:rsid w:val="00D17E5F"/>
    <w:rsid w:val="00D201B7"/>
    <w:rsid w:val="00D20348"/>
    <w:rsid w:val="00D2215B"/>
    <w:rsid w:val="00D259EC"/>
    <w:rsid w:val="00D2792A"/>
    <w:rsid w:val="00D27DE4"/>
    <w:rsid w:val="00D27DE7"/>
    <w:rsid w:val="00D30101"/>
    <w:rsid w:val="00D3187D"/>
    <w:rsid w:val="00D31A19"/>
    <w:rsid w:val="00D31D28"/>
    <w:rsid w:val="00D32347"/>
    <w:rsid w:val="00D323C4"/>
    <w:rsid w:val="00D3414B"/>
    <w:rsid w:val="00D3414C"/>
    <w:rsid w:val="00D3484E"/>
    <w:rsid w:val="00D35A27"/>
    <w:rsid w:val="00D37087"/>
    <w:rsid w:val="00D37B54"/>
    <w:rsid w:val="00D41B31"/>
    <w:rsid w:val="00D42F50"/>
    <w:rsid w:val="00D43F95"/>
    <w:rsid w:val="00D449AE"/>
    <w:rsid w:val="00D45394"/>
    <w:rsid w:val="00D455B2"/>
    <w:rsid w:val="00D469DE"/>
    <w:rsid w:val="00D47231"/>
    <w:rsid w:val="00D4739E"/>
    <w:rsid w:val="00D47D6D"/>
    <w:rsid w:val="00D52076"/>
    <w:rsid w:val="00D543C9"/>
    <w:rsid w:val="00D5752D"/>
    <w:rsid w:val="00D57C35"/>
    <w:rsid w:val="00D61E45"/>
    <w:rsid w:val="00D62E3E"/>
    <w:rsid w:val="00D6336C"/>
    <w:rsid w:val="00D63B40"/>
    <w:rsid w:val="00D63C53"/>
    <w:rsid w:val="00D63FCA"/>
    <w:rsid w:val="00D651BF"/>
    <w:rsid w:val="00D65737"/>
    <w:rsid w:val="00D65A97"/>
    <w:rsid w:val="00D66930"/>
    <w:rsid w:val="00D66D42"/>
    <w:rsid w:val="00D678FD"/>
    <w:rsid w:val="00D722B4"/>
    <w:rsid w:val="00D738FE"/>
    <w:rsid w:val="00D74666"/>
    <w:rsid w:val="00D77F81"/>
    <w:rsid w:val="00D801CB"/>
    <w:rsid w:val="00D8306F"/>
    <w:rsid w:val="00D84F9A"/>
    <w:rsid w:val="00D8529A"/>
    <w:rsid w:val="00D855AD"/>
    <w:rsid w:val="00D857D6"/>
    <w:rsid w:val="00D87410"/>
    <w:rsid w:val="00D87BD0"/>
    <w:rsid w:val="00D914B3"/>
    <w:rsid w:val="00D92766"/>
    <w:rsid w:val="00D92ECE"/>
    <w:rsid w:val="00D949DC"/>
    <w:rsid w:val="00D95A19"/>
    <w:rsid w:val="00D95B8F"/>
    <w:rsid w:val="00D95F22"/>
    <w:rsid w:val="00D97BDE"/>
    <w:rsid w:val="00D97FAF"/>
    <w:rsid w:val="00DA17A9"/>
    <w:rsid w:val="00DA1BBA"/>
    <w:rsid w:val="00DA28A5"/>
    <w:rsid w:val="00DA30DA"/>
    <w:rsid w:val="00DA3605"/>
    <w:rsid w:val="00DA4F6F"/>
    <w:rsid w:val="00DA74B2"/>
    <w:rsid w:val="00DA7E94"/>
    <w:rsid w:val="00DB4BB8"/>
    <w:rsid w:val="00DB589F"/>
    <w:rsid w:val="00DB5E1A"/>
    <w:rsid w:val="00DB5E53"/>
    <w:rsid w:val="00DB68C4"/>
    <w:rsid w:val="00DB7030"/>
    <w:rsid w:val="00DB7901"/>
    <w:rsid w:val="00DC23E7"/>
    <w:rsid w:val="00DC2E9F"/>
    <w:rsid w:val="00DC34AF"/>
    <w:rsid w:val="00DC3C68"/>
    <w:rsid w:val="00DC474C"/>
    <w:rsid w:val="00DC4AD2"/>
    <w:rsid w:val="00DC6264"/>
    <w:rsid w:val="00DC756D"/>
    <w:rsid w:val="00DD0290"/>
    <w:rsid w:val="00DD07DC"/>
    <w:rsid w:val="00DD1941"/>
    <w:rsid w:val="00DD194E"/>
    <w:rsid w:val="00DD1A90"/>
    <w:rsid w:val="00DD1B1B"/>
    <w:rsid w:val="00DD2211"/>
    <w:rsid w:val="00DD33F4"/>
    <w:rsid w:val="00DD3A3F"/>
    <w:rsid w:val="00DD45F9"/>
    <w:rsid w:val="00DD4FF9"/>
    <w:rsid w:val="00DD5427"/>
    <w:rsid w:val="00DD5646"/>
    <w:rsid w:val="00DD5D40"/>
    <w:rsid w:val="00DD62C3"/>
    <w:rsid w:val="00DE0702"/>
    <w:rsid w:val="00DE0864"/>
    <w:rsid w:val="00DE2D81"/>
    <w:rsid w:val="00DE34EC"/>
    <w:rsid w:val="00DE39C2"/>
    <w:rsid w:val="00DE4094"/>
    <w:rsid w:val="00DE545F"/>
    <w:rsid w:val="00DE69C3"/>
    <w:rsid w:val="00DE7850"/>
    <w:rsid w:val="00DF664E"/>
    <w:rsid w:val="00E014B4"/>
    <w:rsid w:val="00E01704"/>
    <w:rsid w:val="00E037EC"/>
    <w:rsid w:val="00E04CEC"/>
    <w:rsid w:val="00E05142"/>
    <w:rsid w:val="00E058BC"/>
    <w:rsid w:val="00E063AF"/>
    <w:rsid w:val="00E063F5"/>
    <w:rsid w:val="00E07F65"/>
    <w:rsid w:val="00E17821"/>
    <w:rsid w:val="00E178FD"/>
    <w:rsid w:val="00E21916"/>
    <w:rsid w:val="00E21EB7"/>
    <w:rsid w:val="00E222D9"/>
    <w:rsid w:val="00E25164"/>
    <w:rsid w:val="00E267E2"/>
    <w:rsid w:val="00E30148"/>
    <w:rsid w:val="00E30345"/>
    <w:rsid w:val="00E309B5"/>
    <w:rsid w:val="00E3129C"/>
    <w:rsid w:val="00E3356F"/>
    <w:rsid w:val="00E3428E"/>
    <w:rsid w:val="00E34613"/>
    <w:rsid w:val="00E349B0"/>
    <w:rsid w:val="00E34A5F"/>
    <w:rsid w:val="00E3501A"/>
    <w:rsid w:val="00E41B25"/>
    <w:rsid w:val="00E41D5A"/>
    <w:rsid w:val="00E42563"/>
    <w:rsid w:val="00E4364E"/>
    <w:rsid w:val="00E438FD"/>
    <w:rsid w:val="00E439CD"/>
    <w:rsid w:val="00E45B94"/>
    <w:rsid w:val="00E47008"/>
    <w:rsid w:val="00E4721E"/>
    <w:rsid w:val="00E478AD"/>
    <w:rsid w:val="00E50F70"/>
    <w:rsid w:val="00E519CA"/>
    <w:rsid w:val="00E5255D"/>
    <w:rsid w:val="00E52F7D"/>
    <w:rsid w:val="00E54F12"/>
    <w:rsid w:val="00E54F98"/>
    <w:rsid w:val="00E56300"/>
    <w:rsid w:val="00E56613"/>
    <w:rsid w:val="00E5745F"/>
    <w:rsid w:val="00E60017"/>
    <w:rsid w:val="00E6009E"/>
    <w:rsid w:val="00E60756"/>
    <w:rsid w:val="00E614F9"/>
    <w:rsid w:val="00E6293A"/>
    <w:rsid w:val="00E62BBD"/>
    <w:rsid w:val="00E66A33"/>
    <w:rsid w:val="00E678F5"/>
    <w:rsid w:val="00E7121B"/>
    <w:rsid w:val="00E73C87"/>
    <w:rsid w:val="00E7561C"/>
    <w:rsid w:val="00E7725F"/>
    <w:rsid w:val="00E8038E"/>
    <w:rsid w:val="00E8069B"/>
    <w:rsid w:val="00E81419"/>
    <w:rsid w:val="00E82860"/>
    <w:rsid w:val="00E82920"/>
    <w:rsid w:val="00E82C9D"/>
    <w:rsid w:val="00E84F62"/>
    <w:rsid w:val="00E859D9"/>
    <w:rsid w:val="00E85F58"/>
    <w:rsid w:val="00E9001D"/>
    <w:rsid w:val="00E904EF"/>
    <w:rsid w:val="00E91DD2"/>
    <w:rsid w:val="00E922FB"/>
    <w:rsid w:val="00E929FD"/>
    <w:rsid w:val="00E931B0"/>
    <w:rsid w:val="00E933A3"/>
    <w:rsid w:val="00E94A94"/>
    <w:rsid w:val="00E97BC6"/>
    <w:rsid w:val="00E97C61"/>
    <w:rsid w:val="00EA243C"/>
    <w:rsid w:val="00EA2F33"/>
    <w:rsid w:val="00EA4C14"/>
    <w:rsid w:val="00EA705B"/>
    <w:rsid w:val="00EB054F"/>
    <w:rsid w:val="00EB1401"/>
    <w:rsid w:val="00EB1ABD"/>
    <w:rsid w:val="00EB2222"/>
    <w:rsid w:val="00EB4058"/>
    <w:rsid w:val="00EB5619"/>
    <w:rsid w:val="00EC2725"/>
    <w:rsid w:val="00EC2EBF"/>
    <w:rsid w:val="00EC4613"/>
    <w:rsid w:val="00EC4A9C"/>
    <w:rsid w:val="00EC4EBE"/>
    <w:rsid w:val="00ED5360"/>
    <w:rsid w:val="00ED6C05"/>
    <w:rsid w:val="00ED70B3"/>
    <w:rsid w:val="00ED7D67"/>
    <w:rsid w:val="00EE4070"/>
    <w:rsid w:val="00EE4210"/>
    <w:rsid w:val="00EE4E0C"/>
    <w:rsid w:val="00EF003E"/>
    <w:rsid w:val="00EF2846"/>
    <w:rsid w:val="00EF45B6"/>
    <w:rsid w:val="00EF4F86"/>
    <w:rsid w:val="00EF53C0"/>
    <w:rsid w:val="00EF591B"/>
    <w:rsid w:val="00EF69C5"/>
    <w:rsid w:val="00EF6BEF"/>
    <w:rsid w:val="00EF7ECA"/>
    <w:rsid w:val="00F00B02"/>
    <w:rsid w:val="00F0211D"/>
    <w:rsid w:val="00F03CCD"/>
    <w:rsid w:val="00F043FA"/>
    <w:rsid w:val="00F04CEC"/>
    <w:rsid w:val="00F0685D"/>
    <w:rsid w:val="00F11013"/>
    <w:rsid w:val="00F11693"/>
    <w:rsid w:val="00F11783"/>
    <w:rsid w:val="00F11DB5"/>
    <w:rsid w:val="00F13814"/>
    <w:rsid w:val="00F1668D"/>
    <w:rsid w:val="00F20D5B"/>
    <w:rsid w:val="00F2116F"/>
    <w:rsid w:val="00F22CAE"/>
    <w:rsid w:val="00F2331D"/>
    <w:rsid w:val="00F241F7"/>
    <w:rsid w:val="00F2645E"/>
    <w:rsid w:val="00F315B1"/>
    <w:rsid w:val="00F31F21"/>
    <w:rsid w:val="00F321E7"/>
    <w:rsid w:val="00F32513"/>
    <w:rsid w:val="00F32FE8"/>
    <w:rsid w:val="00F340AE"/>
    <w:rsid w:val="00F36F7F"/>
    <w:rsid w:val="00F40CE7"/>
    <w:rsid w:val="00F43542"/>
    <w:rsid w:val="00F45060"/>
    <w:rsid w:val="00F45518"/>
    <w:rsid w:val="00F50B80"/>
    <w:rsid w:val="00F50CAB"/>
    <w:rsid w:val="00F50F48"/>
    <w:rsid w:val="00F51D6D"/>
    <w:rsid w:val="00F51E05"/>
    <w:rsid w:val="00F523AD"/>
    <w:rsid w:val="00F5330C"/>
    <w:rsid w:val="00F53643"/>
    <w:rsid w:val="00F5443D"/>
    <w:rsid w:val="00F54849"/>
    <w:rsid w:val="00F5641D"/>
    <w:rsid w:val="00F60630"/>
    <w:rsid w:val="00F6067E"/>
    <w:rsid w:val="00F60713"/>
    <w:rsid w:val="00F62297"/>
    <w:rsid w:val="00F62BF6"/>
    <w:rsid w:val="00F62C79"/>
    <w:rsid w:val="00F6362A"/>
    <w:rsid w:val="00F64500"/>
    <w:rsid w:val="00F64E7D"/>
    <w:rsid w:val="00F65939"/>
    <w:rsid w:val="00F72F9B"/>
    <w:rsid w:val="00F743D1"/>
    <w:rsid w:val="00F7517A"/>
    <w:rsid w:val="00F7539F"/>
    <w:rsid w:val="00F75BA8"/>
    <w:rsid w:val="00F767D2"/>
    <w:rsid w:val="00F80499"/>
    <w:rsid w:val="00F80E14"/>
    <w:rsid w:val="00F823E5"/>
    <w:rsid w:val="00F8245C"/>
    <w:rsid w:val="00F829A7"/>
    <w:rsid w:val="00F83F1B"/>
    <w:rsid w:val="00F840E9"/>
    <w:rsid w:val="00F87CA8"/>
    <w:rsid w:val="00F90E2B"/>
    <w:rsid w:val="00F92D6A"/>
    <w:rsid w:val="00F933DD"/>
    <w:rsid w:val="00F93719"/>
    <w:rsid w:val="00F941C4"/>
    <w:rsid w:val="00F95E96"/>
    <w:rsid w:val="00F977BB"/>
    <w:rsid w:val="00F9789F"/>
    <w:rsid w:val="00FA1A5C"/>
    <w:rsid w:val="00FA200B"/>
    <w:rsid w:val="00FA213B"/>
    <w:rsid w:val="00FA29A4"/>
    <w:rsid w:val="00FA2C9F"/>
    <w:rsid w:val="00FA3AEB"/>
    <w:rsid w:val="00FA3B90"/>
    <w:rsid w:val="00FA5857"/>
    <w:rsid w:val="00FA6021"/>
    <w:rsid w:val="00FB0BF9"/>
    <w:rsid w:val="00FB34AB"/>
    <w:rsid w:val="00FB4A87"/>
    <w:rsid w:val="00FB4D1D"/>
    <w:rsid w:val="00FB4F09"/>
    <w:rsid w:val="00FB55F6"/>
    <w:rsid w:val="00FB5EAE"/>
    <w:rsid w:val="00FB7141"/>
    <w:rsid w:val="00FB75BE"/>
    <w:rsid w:val="00FC2183"/>
    <w:rsid w:val="00FC23D0"/>
    <w:rsid w:val="00FC29E5"/>
    <w:rsid w:val="00FC2F50"/>
    <w:rsid w:val="00FC3B4A"/>
    <w:rsid w:val="00FC4576"/>
    <w:rsid w:val="00FC468C"/>
    <w:rsid w:val="00FC58C5"/>
    <w:rsid w:val="00FC5B61"/>
    <w:rsid w:val="00FC6E54"/>
    <w:rsid w:val="00FC7238"/>
    <w:rsid w:val="00FD0263"/>
    <w:rsid w:val="00FD340A"/>
    <w:rsid w:val="00FD48D9"/>
    <w:rsid w:val="00FD6CF3"/>
    <w:rsid w:val="00FD6E0B"/>
    <w:rsid w:val="00FD794B"/>
    <w:rsid w:val="00FD7EB1"/>
    <w:rsid w:val="00FE066E"/>
    <w:rsid w:val="00FE09F2"/>
    <w:rsid w:val="00FE0FE0"/>
    <w:rsid w:val="00FE19A3"/>
    <w:rsid w:val="00FE1A02"/>
    <w:rsid w:val="00FE1DD8"/>
    <w:rsid w:val="00FE33F4"/>
    <w:rsid w:val="00FE3492"/>
    <w:rsid w:val="00FE3E57"/>
    <w:rsid w:val="00FE423C"/>
    <w:rsid w:val="00FE5460"/>
    <w:rsid w:val="00FE5FD9"/>
    <w:rsid w:val="00FE6535"/>
    <w:rsid w:val="00FE7A12"/>
    <w:rsid w:val="00FF1CC2"/>
    <w:rsid w:val="00FF2458"/>
    <w:rsid w:val="00FF29B5"/>
    <w:rsid w:val="00FF2DF5"/>
    <w:rsid w:val="00FF53B9"/>
    <w:rsid w:val="00FF703C"/>
    <w:rsid w:val="00FF77EB"/>
    <w:rsid w:val="00FF7D6D"/>
    <w:rsid w:val="00FF7E11"/>
    <w:rsid w:val="017F07FD"/>
    <w:rsid w:val="02AE4BEF"/>
    <w:rsid w:val="0308BD88"/>
    <w:rsid w:val="03C3A584"/>
    <w:rsid w:val="03EBCB2E"/>
    <w:rsid w:val="051C157B"/>
    <w:rsid w:val="072843C8"/>
    <w:rsid w:val="084FC8F2"/>
    <w:rsid w:val="08A46007"/>
    <w:rsid w:val="0912AB90"/>
    <w:rsid w:val="09A25AEA"/>
    <w:rsid w:val="0A199284"/>
    <w:rsid w:val="0A3BF008"/>
    <w:rsid w:val="0A8880B5"/>
    <w:rsid w:val="0AC0FD46"/>
    <w:rsid w:val="0AE9081F"/>
    <w:rsid w:val="0D7D2975"/>
    <w:rsid w:val="0E0602AB"/>
    <w:rsid w:val="0E2EC334"/>
    <w:rsid w:val="0F4BA146"/>
    <w:rsid w:val="0F5162C2"/>
    <w:rsid w:val="0FCD6FC8"/>
    <w:rsid w:val="100CC153"/>
    <w:rsid w:val="103B2096"/>
    <w:rsid w:val="103C4B8D"/>
    <w:rsid w:val="10D13EA2"/>
    <w:rsid w:val="12727E53"/>
    <w:rsid w:val="12BAC02A"/>
    <w:rsid w:val="13C828D5"/>
    <w:rsid w:val="140F6B29"/>
    <w:rsid w:val="14853B53"/>
    <w:rsid w:val="14A8AAC2"/>
    <w:rsid w:val="14AC11B7"/>
    <w:rsid w:val="15652826"/>
    <w:rsid w:val="15BB159B"/>
    <w:rsid w:val="15D3D856"/>
    <w:rsid w:val="160A7408"/>
    <w:rsid w:val="16832614"/>
    <w:rsid w:val="17B0F37B"/>
    <w:rsid w:val="17BDA65E"/>
    <w:rsid w:val="1808A928"/>
    <w:rsid w:val="18ECAC52"/>
    <w:rsid w:val="19950247"/>
    <w:rsid w:val="19B2A70D"/>
    <w:rsid w:val="1A4207EB"/>
    <w:rsid w:val="1A941B31"/>
    <w:rsid w:val="1AD93F29"/>
    <w:rsid w:val="1B55FFBF"/>
    <w:rsid w:val="1B8A2A6A"/>
    <w:rsid w:val="1CA5878C"/>
    <w:rsid w:val="1D1BEE08"/>
    <w:rsid w:val="1E3622B8"/>
    <w:rsid w:val="1EA126BD"/>
    <w:rsid w:val="1F663841"/>
    <w:rsid w:val="1FA8AC04"/>
    <w:rsid w:val="211C9C5D"/>
    <w:rsid w:val="21B5068B"/>
    <w:rsid w:val="22182EC8"/>
    <w:rsid w:val="2330EA69"/>
    <w:rsid w:val="23EA0363"/>
    <w:rsid w:val="23EA3C53"/>
    <w:rsid w:val="240A87ED"/>
    <w:rsid w:val="24BBEF20"/>
    <w:rsid w:val="24C351F6"/>
    <w:rsid w:val="254A3300"/>
    <w:rsid w:val="254A5DF2"/>
    <w:rsid w:val="25747BDA"/>
    <w:rsid w:val="25C59FB4"/>
    <w:rsid w:val="25E50E8A"/>
    <w:rsid w:val="2681662F"/>
    <w:rsid w:val="27404300"/>
    <w:rsid w:val="27ACF2C9"/>
    <w:rsid w:val="27FF286F"/>
    <w:rsid w:val="28223B99"/>
    <w:rsid w:val="286C622C"/>
    <w:rsid w:val="292BF1E5"/>
    <w:rsid w:val="293175A7"/>
    <w:rsid w:val="295EB060"/>
    <w:rsid w:val="29701E8B"/>
    <w:rsid w:val="2971804C"/>
    <w:rsid w:val="29A5D2E1"/>
    <w:rsid w:val="29B09A7C"/>
    <w:rsid w:val="29B14F07"/>
    <w:rsid w:val="2A1FC753"/>
    <w:rsid w:val="2BEADFA0"/>
    <w:rsid w:val="2C07D13B"/>
    <w:rsid w:val="2C2D9836"/>
    <w:rsid w:val="2C39EF24"/>
    <w:rsid w:val="2C454046"/>
    <w:rsid w:val="2C82C1CC"/>
    <w:rsid w:val="2C8C2F73"/>
    <w:rsid w:val="2CBFA4B0"/>
    <w:rsid w:val="2DC6CCD0"/>
    <w:rsid w:val="2DFD1966"/>
    <w:rsid w:val="2E3DF4D4"/>
    <w:rsid w:val="2F42CBFC"/>
    <w:rsid w:val="2F82B4FF"/>
    <w:rsid w:val="2FB07CCA"/>
    <w:rsid w:val="3004DB31"/>
    <w:rsid w:val="30921D8A"/>
    <w:rsid w:val="30BDA92B"/>
    <w:rsid w:val="31976B38"/>
    <w:rsid w:val="31B48924"/>
    <w:rsid w:val="31B88500"/>
    <w:rsid w:val="32527EF8"/>
    <w:rsid w:val="329DB74D"/>
    <w:rsid w:val="32BB10CE"/>
    <w:rsid w:val="32CE64D1"/>
    <w:rsid w:val="3431AD9E"/>
    <w:rsid w:val="3519C465"/>
    <w:rsid w:val="35E73F73"/>
    <w:rsid w:val="35FA9330"/>
    <w:rsid w:val="3637D716"/>
    <w:rsid w:val="3649F949"/>
    <w:rsid w:val="366EED2D"/>
    <w:rsid w:val="3683D1E7"/>
    <w:rsid w:val="36B1863C"/>
    <w:rsid w:val="37F4AD4B"/>
    <w:rsid w:val="38A8C5DD"/>
    <w:rsid w:val="39079BFC"/>
    <w:rsid w:val="3A036308"/>
    <w:rsid w:val="3A0C5232"/>
    <w:rsid w:val="3A4A205F"/>
    <w:rsid w:val="3B2F3CBB"/>
    <w:rsid w:val="3C6D3B29"/>
    <w:rsid w:val="3CA189EF"/>
    <w:rsid w:val="3D064C8E"/>
    <w:rsid w:val="3E1110A8"/>
    <w:rsid w:val="3EBE7B9C"/>
    <w:rsid w:val="3EE4AFB5"/>
    <w:rsid w:val="3F24EC1A"/>
    <w:rsid w:val="3FB911E8"/>
    <w:rsid w:val="406E040F"/>
    <w:rsid w:val="406EC381"/>
    <w:rsid w:val="40796EC6"/>
    <w:rsid w:val="40879113"/>
    <w:rsid w:val="40B90D2B"/>
    <w:rsid w:val="4176102E"/>
    <w:rsid w:val="417F2FBF"/>
    <w:rsid w:val="41FBF398"/>
    <w:rsid w:val="43A9C919"/>
    <w:rsid w:val="43E2C1B0"/>
    <w:rsid w:val="447BACDB"/>
    <w:rsid w:val="44940AEF"/>
    <w:rsid w:val="454181C7"/>
    <w:rsid w:val="467E3D9E"/>
    <w:rsid w:val="477FDE35"/>
    <w:rsid w:val="486C4E4E"/>
    <w:rsid w:val="4C281B72"/>
    <w:rsid w:val="4C31AAA0"/>
    <w:rsid w:val="4C7E07EC"/>
    <w:rsid w:val="4D78CDC6"/>
    <w:rsid w:val="4E195350"/>
    <w:rsid w:val="4EEFAD86"/>
    <w:rsid w:val="4F0E4533"/>
    <w:rsid w:val="4F419BA9"/>
    <w:rsid w:val="4F8B6DB3"/>
    <w:rsid w:val="4FEA2E14"/>
    <w:rsid w:val="5038D7F6"/>
    <w:rsid w:val="518FACF4"/>
    <w:rsid w:val="5294E203"/>
    <w:rsid w:val="5332D7D7"/>
    <w:rsid w:val="535ECA71"/>
    <w:rsid w:val="541E8DE9"/>
    <w:rsid w:val="5421EE65"/>
    <w:rsid w:val="545B5206"/>
    <w:rsid w:val="54BABD55"/>
    <w:rsid w:val="54C636B0"/>
    <w:rsid w:val="551876FF"/>
    <w:rsid w:val="56698EF5"/>
    <w:rsid w:val="589E4A81"/>
    <w:rsid w:val="59AD4B22"/>
    <w:rsid w:val="5AE1C3A9"/>
    <w:rsid w:val="5AF08145"/>
    <w:rsid w:val="5C2DD4CD"/>
    <w:rsid w:val="5C5835FA"/>
    <w:rsid w:val="5D11E966"/>
    <w:rsid w:val="5DF4065B"/>
    <w:rsid w:val="5E4634E4"/>
    <w:rsid w:val="5EFC6709"/>
    <w:rsid w:val="5FE88B42"/>
    <w:rsid w:val="60036C29"/>
    <w:rsid w:val="6161F870"/>
    <w:rsid w:val="621091A3"/>
    <w:rsid w:val="6243665F"/>
    <w:rsid w:val="62C87922"/>
    <w:rsid w:val="63CB84CD"/>
    <w:rsid w:val="646347DF"/>
    <w:rsid w:val="646C9BB0"/>
    <w:rsid w:val="6471DB72"/>
    <w:rsid w:val="648F965B"/>
    <w:rsid w:val="64FDB2EA"/>
    <w:rsid w:val="661B6D50"/>
    <w:rsid w:val="666A53A0"/>
    <w:rsid w:val="67A12A07"/>
    <w:rsid w:val="684EC71B"/>
    <w:rsid w:val="698C8621"/>
    <w:rsid w:val="6A0EF007"/>
    <w:rsid w:val="6A359533"/>
    <w:rsid w:val="6A4AF9D9"/>
    <w:rsid w:val="6A93B828"/>
    <w:rsid w:val="6AF95F9B"/>
    <w:rsid w:val="6BFBA362"/>
    <w:rsid w:val="6C766192"/>
    <w:rsid w:val="6D488841"/>
    <w:rsid w:val="6D703A98"/>
    <w:rsid w:val="6F75394B"/>
    <w:rsid w:val="6FADE80C"/>
    <w:rsid w:val="7020AB50"/>
    <w:rsid w:val="70336743"/>
    <w:rsid w:val="70A5F32C"/>
    <w:rsid w:val="7164B756"/>
    <w:rsid w:val="720FEAF0"/>
    <w:rsid w:val="72F59A3A"/>
    <w:rsid w:val="738AEDFD"/>
    <w:rsid w:val="74146176"/>
    <w:rsid w:val="74477B7E"/>
    <w:rsid w:val="744BDC34"/>
    <w:rsid w:val="7774DBBC"/>
    <w:rsid w:val="778DC761"/>
    <w:rsid w:val="7939AC5E"/>
    <w:rsid w:val="79D767A7"/>
    <w:rsid w:val="79DC03A4"/>
    <w:rsid w:val="7AE40CB0"/>
    <w:rsid w:val="7B78620C"/>
    <w:rsid w:val="7BA35CB8"/>
    <w:rsid w:val="7D4739FA"/>
    <w:rsid w:val="7D7CBB7F"/>
    <w:rsid w:val="7DEE9095"/>
    <w:rsid w:val="7E32BD3B"/>
    <w:rsid w:val="7EB5A737"/>
    <w:rsid w:val="7EC618C0"/>
    <w:rsid w:val="7ECBA866"/>
    <w:rsid w:val="7F2CD922"/>
    <w:rsid w:val="7F54E7D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v:textbox inset="5.85pt,.7pt,5.85pt,.7pt"/>
    </o:shapedefaults>
    <o:shapelayout v:ext="edit">
      <o:idmap v:ext="edit" data="1"/>
    </o:shapelayout>
  </w:shapeDefaults>
  <w:decimalSymbol w:val="."/>
  <w:listSeparator w:val=","/>
  <w14:docId w14:val="3C04AED1"/>
  <w15:docId w15:val="{CE087594-B49F-449D-B79C-CA4A6C281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F6657"/>
  </w:style>
  <w:style w:type="paragraph" w:styleId="Heading1">
    <w:name w:val="heading 1"/>
    <w:basedOn w:val="Normal"/>
    <w:next w:val="Normal"/>
    <w:qFormat/>
    <w:rsid w:val="00BF6657"/>
    <w:pPr>
      <w:keepNext/>
      <w:spacing w:before="240" w:after="60"/>
      <w:outlineLvl w:val="0"/>
    </w:pPr>
    <w:rPr>
      <w:b/>
      <w:kern w:val="28"/>
      <w:sz w:val="28"/>
    </w:rPr>
  </w:style>
  <w:style w:type="paragraph" w:styleId="Heading2">
    <w:name w:val="heading 2"/>
    <w:basedOn w:val="Normal"/>
    <w:next w:val="Normal"/>
    <w:qFormat/>
    <w:rsid w:val="00BF6657"/>
    <w:pPr>
      <w:keepNext/>
      <w:spacing w:before="120" w:after="60"/>
      <w:outlineLvl w:val="1"/>
    </w:pPr>
    <w:rPr>
      <w:b/>
      <w:sz w:val="24"/>
    </w:rPr>
  </w:style>
  <w:style w:type="paragraph" w:styleId="Heading3">
    <w:name w:val="heading 3"/>
    <w:basedOn w:val="Normal"/>
    <w:next w:val="Normal"/>
    <w:qFormat/>
    <w:rsid w:val="00D949DC"/>
    <w:pPr>
      <w:keepNext/>
      <w:spacing w:before="360" w:after="120" w:line="240" w:lineRule="exact"/>
      <w:ind w:left="720"/>
      <w:jc w:val="center"/>
      <w:outlineLvl w:val="2"/>
    </w:pPr>
    <w:rPr>
      <w:rFonts w:eastAsia="SimSun"/>
      <w:smallCaps/>
      <w:sz w:val="22"/>
      <w:szCs w:val="22"/>
      <w:lang w:eastAsia="zh-CN"/>
    </w:rPr>
  </w:style>
  <w:style w:type="paragraph" w:styleId="Heading4">
    <w:name w:val="heading 4"/>
    <w:basedOn w:val="Normal"/>
    <w:next w:val="Normal"/>
    <w:qFormat/>
    <w:rsid w:val="00BF6657"/>
    <w:pPr>
      <w:keepNext/>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BF6657"/>
  </w:style>
  <w:style w:type="character" w:styleId="FootnoteReference">
    <w:name w:val="footnote reference"/>
    <w:semiHidden/>
    <w:rsid w:val="00BF6657"/>
    <w:rPr>
      <w:vertAlign w:val="superscript"/>
    </w:rPr>
  </w:style>
  <w:style w:type="paragraph" w:styleId="BodyText">
    <w:name w:val="Body Text"/>
    <w:basedOn w:val="Normal"/>
    <w:rsid w:val="00BF6657"/>
    <w:pPr>
      <w:jc w:val="both"/>
    </w:pPr>
  </w:style>
  <w:style w:type="paragraph" w:styleId="Header">
    <w:name w:val="header"/>
    <w:basedOn w:val="Normal"/>
    <w:rsid w:val="00BF6657"/>
    <w:pPr>
      <w:tabs>
        <w:tab w:val="center" w:pos="4320"/>
        <w:tab w:val="right" w:pos="8640"/>
      </w:tabs>
    </w:pPr>
  </w:style>
  <w:style w:type="paragraph" w:styleId="Footer">
    <w:name w:val="footer"/>
    <w:basedOn w:val="Normal"/>
    <w:link w:val="FooterChar"/>
    <w:uiPriority w:val="99"/>
    <w:rsid w:val="00BF6657"/>
    <w:pPr>
      <w:tabs>
        <w:tab w:val="center" w:pos="4320"/>
        <w:tab w:val="right" w:pos="8640"/>
      </w:tabs>
    </w:pPr>
  </w:style>
  <w:style w:type="paragraph" w:styleId="BodyText2">
    <w:name w:val="Body Text 2"/>
    <w:basedOn w:val="Normal"/>
    <w:rsid w:val="00BF6657"/>
    <w:rPr>
      <w:sz w:val="24"/>
    </w:rPr>
  </w:style>
  <w:style w:type="character" w:styleId="Hyperlink">
    <w:name w:val="Hyperlink"/>
    <w:rsid w:val="00BF6657"/>
    <w:rPr>
      <w:color w:val="0000FF"/>
      <w:u w:val="single"/>
    </w:rPr>
  </w:style>
  <w:style w:type="character" w:customStyle="1" w:styleId="MTEquationSection">
    <w:name w:val="MTEquationSection"/>
    <w:rsid w:val="00BF6657"/>
    <w:rPr>
      <w:vanish/>
      <w:color w:val="FF0000"/>
      <w:kern w:val="6"/>
      <w:sz w:val="18"/>
    </w:rPr>
  </w:style>
  <w:style w:type="paragraph" w:customStyle="1" w:styleId="MTDisplayEquation">
    <w:name w:val="MTDisplayEquation"/>
    <w:basedOn w:val="Normal"/>
    <w:rsid w:val="00BF6657"/>
    <w:pPr>
      <w:tabs>
        <w:tab w:val="center" w:pos="2360"/>
        <w:tab w:val="right" w:pos="4720"/>
      </w:tabs>
      <w:spacing w:before="120" w:after="120"/>
    </w:pPr>
    <w:rPr>
      <w:rFonts w:ascii="Times" w:hAnsi="Times"/>
    </w:rPr>
  </w:style>
  <w:style w:type="paragraph" w:styleId="BodyTextIndent">
    <w:name w:val="Body Text Indent"/>
    <w:basedOn w:val="Normal"/>
    <w:rsid w:val="00BF6657"/>
    <w:pPr>
      <w:spacing w:line="240" w:lineRule="exact"/>
      <w:ind w:firstLine="180"/>
      <w:jc w:val="both"/>
    </w:pPr>
    <w:rPr>
      <w:rFonts w:ascii="Times" w:hAnsi="Times"/>
    </w:rPr>
  </w:style>
  <w:style w:type="paragraph" w:styleId="BodyTextIndent2">
    <w:name w:val="Body Text Indent 2"/>
    <w:basedOn w:val="Normal"/>
    <w:rsid w:val="00BF6657"/>
    <w:pPr>
      <w:spacing w:line="240" w:lineRule="exact"/>
      <w:ind w:firstLine="187"/>
      <w:jc w:val="both"/>
    </w:pPr>
    <w:rPr>
      <w:rFonts w:ascii="Times" w:hAnsi="Times"/>
    </w:rPr>
  </w:style>
  <w:style w:type="paragraph" w:customStyle="1" w:styleId="References">
    <w:name w:val="References"/>
    <w:basedOn w:val="ListNumber"/>
    <w:rsid w:val="00BF6657"/>
    <w:pPr>
      <w:tabs>
        <w:tab w:val="clear" w:pos="360"/>
      </w:tabs>
    </w:pPr>
    <w:rPr>
      <w:sz w:val="16"/>
    </w:rPr>
  </w:style>
  <w:style w:type="paragraph" w:styleId="ListNumber">
    <w:name w:val="List Number"/>
    <w:basedOn w:val="Normal"/>
    <w:rsid w:val="00BF6657"/>
    <w:pPr>
      <w:numPr>
        <w:numId w:val="3"/>
      </w:numPr>
    </w:pPr>
  </w:style>
  <w:style w:type="character" w:styleId="FollowedHyperlink">
    <w:name w:val="FollowedHyperlink"/>
    <w:rsid w:val="00BF6657"/>
    <w:rPr>
      <w:color w:val="800080"/>
      <w:u w:val="single"/>
    </w:rPr>
  </w:style>
  <w:style w:type="paragraph" w:styleId="BalloonText">
    <w:name w:val="Balloon Text"/>
    <w:basedOn w:val="Normal"/>
    <w:semiHidden/>
    <w:rsid w:val="00C347EC"/>
    <w:rPr>
      <w:rFonts w:ascii="Tahoma" w:hAnsi="Tahoma" w:cs="Tahoma"/>
      <w:sz w:val="16"/>
      <w:szCs w:val="16"/>
    </w:rPr>
  </w:style>
  <w:style w:type="table" w:styleId="TableGrid">
    <w:name w:val="Table Grid"/>
    <w:basedOn w:val="TableNormal"/>
    <w:rsid w:val="00AD04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0E0C5C"/>
  </w:style>
  <w:style w:type="character" w:customStyle="1" w:styleId="wacimagecontainer">
    <w:name w:val="wacimagecontainer"/>
    <w:basedOn w:val="DefaultParagraphFont"/>
    <w:rsid w:val="00AC5554"/>
  </w:style>
  <w:style w:type="paragraph" w:styleId="ListParagraph">
    <w:name w:val="List Paragraph"/>
    <w:basedOn w:val="Normal"/>
    <w:uiPriority w:val="34"/>
    <w:qFormat/>
    <w:rsid w:val="000E0E42"/>
    <w:pPr>
      <w:ind w:left="720"/>
      <w:contextualSpacing/>
    </w:pPr>
  </w:style>
  <w:style w:type="character" w:styleId="PlaceholderText">
    <w:name w:val="Placeholder Text"/>
    <w:basedOn w:val="DefaultParagraphFont"/>
    <w:uiPriority w:val="99"/>
    <w:semiHidden/>
    <w:rsid w:val="00A06912"/>
    <w:rPr>
      <w:color w:val="666666"/>
    </w:rPr>
  </w:style>
  <w:style w:type="paragraph" w:styleId="NormalWeb">
    <w:name w:val="Normal (Web)"/>
    <w:basedOn w:val="Normal"/>
    <w:uiPriority w:val="99"/>
    <w:unhideWhenUsed/>
    <w:rsid w:val="00456637"/>
    <w:pPr>
      <w:spacing w:before="100" w:beforeAutospacing="1" w:after="100" w:afterAutospacing="1"/>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504665">
      <w:bodyDiv w:val="1"/>
      <w:marLeft w:val="0"/>
      <w:marRight w:val="0"/>
      <w:marTop w:val="0"/>
      <w:marBottom w:val="0"/>
      <w:divBdr>
        <w:top w:val="none" w:sz="0" w:space="0" w:color="auto"/>
        <w:left w:val="none" w:sz="0" w:space="0" w:color="auto"/>
        <w:bottom w:val="none" w:sz="0" w:space="0" w:color="auto"/>
        <w:right w:val="none" w:sz="0" w:space="0" w:color="auto"/>
      </w:divBdr>
    </w:div>
    <w:div w:id="241911819">
      <w:bodyDiv w:val="1"/>
      <w:marLeft w:val="0"/>
      <w:marRight w:val="0"/>
      <w:marTop w:val="0"/>
      <w:marBottom w:val="0"/>
      <w:divBdr>
        <w:top w:val="none" w:sz="0" w:space="0" w:color="auto"/>
        <w:left w:val="none" w:sz="0" w:space="0" w:color="auto"/>
        <w:bottom w:val="none" w:sz="0" w:space="0" w:color="auto"/>
        <w:right w:val="none" w:sz="0" w:space="0" w:color="auto"/>
      </w:divBdr>
    </w:div>
    <w:div w:id="427578366">
      <w:bodyDiv w:val="1"/>
      <w:marLeft w:val="0"/>
      <w:marRight w:val="0"/>
      <w:marTop w:val="0"/>
      <w:marBottom w:val="0"/>
      <w:divBdr>
        <w:top w:val="none" w:sz="0" w:space="0" w:color="auto"/>
        <w:left w:val="none" w:sz="0" w:space="0" w:color="auto"/>
        <w:bottom w:val="none" w:sz="0" w:space="0" w:color="auto"/>
        <w:right w:val="none" w:sz="0" w:space="0" w:color="auto"/>
      </w:divBdr>
    </w:div>
    <w:div w:id="510678336">
      <w:bodyDiv w:val="1"/>
      <w:marLeft w:val="0"/>
      <w:marRight w:val="0"/>
      <w:marTop w:val="0"/>
      <w:marBottom w:val="0"/>
      <w:divBdr>
        <w:top w:val="none" w:sz="0" w:space="0" w:color="auto"/>
        <w:left w:val="none" w:sz="0" w:space="0" w:color="auto"/>
        <w:bottom w:val="none" w:sz="0" w:space="0" w:color="auto"/>
        <w:right w:val="none" w:sz="0" w:space="0" w:color="auto"/>
      </w:divBdr>
    </w:div>
    <w:div w:id="884560427">
      <w:bodyDiv w:val="1"/>
      <w:marLeft w:val="0"/>
      <w:marRight w:val="0"/>
      <w:marTop w:val="0"/>
      <w:marBottom w:val="0"/>
      <w:divBdr>
        <w:top w:val="none" w:sz="0" w:space="0" w:color="auto"/>
        <w:left w:val="none" w:sz="0" w:space="0" w:color="auto"/>
        <w:bottom w:val="none" w:sz="0" w:space="0" w:color="auto"/>
        <w:right w:val="none" w:sz="0" w:space="0" w:color="auto"/>
      </w:divBdr>
    </w:div>
    <w:div w:id="1018000861">
      <w:bodyDiv w:val="1"/>
      <w:marLeft w:val="0"/>
      <w:marRight w:val="0"/>
      <w:marTop w:val="0"/>
      <w:marBottom w:val="0"/>
      <w:divBdr>
        <w:top w:val="none" w:sz="0" w:space="0" w:color="auto"/>
        <w:left w:val="none" w:sz="0" w:space="0" w:color="auto"/>
        <w:bottom w:val="none" w:sz="0" w:space="0" w:color="auto"/>
        <w:right w:val="none" w:sz="0" w:space="0" w:color="auto"/>
      </w:divBdr>
    </w:div>
    <w:div w:id="1541553966">
      <w:bodyDiv w:val="1"/>
      <w:marLeft w:val="0"/>
      <w:marRight w:val="0"/>
      <w:marTop w:val="0"/>
      <w:marBottom w:val="0"/>
      <w:divBdr>
        <w:top w:val="none" w:sz="0" w:space="0" w:color="auto"/>
        <w:left w:val="none" w:sz="0" w:space="0" w:color="auto"/>
        <w:bottom w:val="none" w:sz="0" w:space="0" w:color="auto"/>
        <w:right w:val="none" w:sz="0" w:space="0" w:color="auto"/>
      </w:divBdr>
    </w:div>
    <w:div w:id="1771854542">
      <w:bodyDiv w:val="1"/>
      <w:marLeft w:val="0"/>
      <w:marRight w:val="0"/>
      <w:marTop w:val="0"/>
      <w:marBottom w:val="0"/>
      <w:divBdr>
        <w:top w:val="none" w:sz="0" w:space="0" w:color="auto"/>
        <w:left w:val="none" w:sz="0" w:space="0" w:color="auto"/>
        <w:bottom w:val="none" w:sz="0" w:space="0" w:color="auto"/>
        <w:right w:val="none" w:sz="0" w:space="0" w:color="auto"/>
      </w:divBdr>
    </w:div>
    <w:div w:id="2081323871">
      <w:bodyDiv w:val="1"/>
      <w:marLeft w:val="0"/>
      <w:marRight w:val="0"/>
      <w:marTop w:val="0"/>
      <w:marBottom w:val="0"/>
      <w:divBdr>
        <w:top w:val="none" w:sz="0" w:space="0" w:color="auto"/>
        <w:left w:val="none" w:sz="0" w:space="0" w:color="auto"/>
        <w:bottom w:val="none" w:sz="0" w:space="0" w:color="auto"/>
        <w:right w:val="none" w:sz="0" w:space="0" w:color="auto"/>
      </w:divBdr>
    </w:div>
    <w:div w:id="2083329542">
      <w:bodyDiv w:val="1"/>
      <w:marLeft w:val="0"/>
      <w:marRight w:val="0"/>
      <w:marTop w:val="0"/>
      <w:marBottom w:val="0"/>
      <w:divBdr>
        <w:top w:val="none" w:sz="0" w:space="0" w:color="auto"/>
        <w:left w:val="none" w:sz="0" w:space="0" w:color="auto"/>
        <w:bottom w:val="none" w:sz="0" w:space="0" w:color="auto"/>
        <w:right w:val="none" w:sz="0" w:space="0" w:color="auto"/>
      </w:divBdr>
    </w:div>
    <w:div w:id="2115204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chart" Target="charts/chart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chart" Target="charts/chart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https://uwnetid-my.sharepoint.com/personal/tkee_uw_edu/Documents/EE233%20Lab%201%20Plo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uwnetid-my.sharepoint.com/personal/tkee_uw_edu/Documents/EE233%20Lab%201%20Plot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Amplitude Peak to Peak (V) over</a:t>
            </a:r>
            <a:r>
              <a:rPr lang="en-US" baseline="0"/>
              <a:t> the Capacitor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'[EE233 Lab 1 Plots.xlsx]Sheet1'!$B$1</c:f>
              <c:strCache>
                <c:ptCount val="1"/>
                <c:pt idx="0">
                  <c:v>Amplitude Peak to Peak (V)</c:v>
                </c:pt>
              </c:strCache>
            </c:strRef>
          </c:tx>
          <c:spPr>
            <a:ln w="38100" cap="rnd">
              <a:noFill/>
              <a:round/>
            </a:ln>
            <a:effectLst/>
          </c:spPr>
          <c:marker>
            <c:symbol val="circle"/>
            <c:size val="5"/>
            <c:spPr>
              <a:solidFill>
                <a:schemeClr val="accent1"/>
              </a:solidFill>
              <a:ln w="9525">
                <a:solidFill>
                  <a:schemeClr val="accent1"/>
                </a:solidFill>
              </a:ln>
              <a:effectLst/>
            </c:spPr>
          </c:marker>
          <c:xVal>
            <c:numRef>
              <c:f>'[EE233 Lab 1 Plots.xlsx]Sheet1'!$A$2:$A$17</c:f>
              <c:numCache>
                <c:formatCode>General</c:formatCode>
                <c:ptCount val="16"/>
                <c:pt idx="0">
                  <c:v>10</c:v>
                </c:pt>
                <c:pt idx="1">
                  <c:v>20</c:v>
                </c:pt>
                <c:pt idx="2">
                  <c:v>50</c:v>
                </c:pt>
                <c:pt idx="3">
                  <c:v>100</c:v>
                </c:pt>
                <c:pt idx="4">
                  <c:v>200</c:v>
                </c:pt>
                <c:pt idx="5">
                  <c:v>500</c:v>
                </c:pt>
                <c:pt idx="6">
                  <c:v>1000</c:v>
                </c:pt>
                <c:pt idx="7">
                  <c:v>2000</c:v>
                </c:pt>
                <c:pt idx="8">
                  <c:v>5000</c:v>
                </c:pt>
                <c:pt idx="9">
                  <c:v>10000</c:v>
                </c:pt>
                <c:pt idx="10">
                  <c:v>20000</c:v>
                </c:pt>
                <c:pt idx="11">
                  <c:v>50000</c:v>
                </c:pt>
                <c:pt idx="12">
                  <c:v>100000</c:v>
                </c:pt>
                <c:pt idx="13">
                  <c:v>200000</c:v>
                </c:pt>
                <c:pt idx="14">
                  <c:v>500000</c:v>
                </c:pt>
                <c:pt idx="15">
                  <c:v>1000000</c:v>
                </c:pt>
              </c:numCache>
            </c:numRef>
          </c:xVal>
          <c:yVal>
            <c:numRef>
              <c:f>'[EE233 Lab 1 Plots.xlsx]Sheet1'!$B$2:$B$17</c:f>
              <c:numCache>
                <c:formatCode>General</c:formatCode>
                <c:ptCount val="16"/>
                <c:pt idx="0">
                  <c:v>2.09</c:v>
                </c:pt>
                <c:pt idx="1">
                  <c:v>2.09</c:v>
                </c:pt>
                <c:pt idx="2">
                  <c:v>2.09</c:v>
                </c:pt>
                <c:pt idx="3">
                  <c:v>2.09</c:v>
                </c:pt>
                <c:pt idx="4">
                  <c:v>2.09</c:v>
                </c:pt>
                <c:pt idx="5">
                  <c:v>1.87</c:v>
                </c:pt>
                <c:pt idx="6">
                  <c:v>1.59</c:v>
                </c:pt>
                <c:pt idx="7">
                  <c:v>1.1299999999999999</c:v>
                </c:pt>
                <c:pt idx="8">
                  <c:v>0.53</c:v>
                </c:pt>
                <c:pt idx="9">
                  <c:v>0.28000000000000003</c:v>
                </c:pt>
                <c:pt idx="10">
                  <c:v>0.15</c:v>
                </c:pt>
                <c:pt idx="11">
                  <c:v>0.06</c:v>
                </c:pt>
                <c:pt idx="12">
                  <c:v>0.03</c:v>
                </c:pt>
                <c:pt idx="13">
                  <c:v>0.02</c:v>
                </c:pt>
                <c:pt idx="14">
                  <c:v>0</c:v>
                </c:pt>
                <c:pt idx="15">
                  <c:v>0</c:v>
                </c:pt>
              </c:numCache>
            </c:numRef>
          </c:yVal>
          <c:smooth val="0"/>
          <c:extLst>
            <c:ext xmlns:c16="http://schemas.microsoft.com/office/drawing/2014/chart" uri="{C3380CC4-5D6E-409C-BE32-E72D297353CC}">
              <c16:uniqueId val="{00000000-8092-4E4A-BCA7-55A89F5FE741}"/>
            </c:ext>
          </c:extLst>
        </c:ser>
        <c:dLbls>
          <c:showLegendKey val="0"/>
          <c:showVal val="0"/>
          <c:showCatName val="0"/>
          <c:showSerName val="0"/>
          <c:showPercent val="0"/>
          <c:showBubbleSize val="0"/>
        </c:dLbls>
        <c:axId val="556258216"/>
        <c:axId val="556258576"/>
      </c:scatterChart>
      <c:valAx>
        <c:axId val="556258216"/>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 (Hz)</a:t>
                </a:r>
              </a:p>
            </c:rich>
          </c:tx>
          <c:layout>
            <c:manualLayout>
              <c:xMode val="edge"/>
              <c:yMode val="edge"/>
              <c:x val="0.3583544765237679"/>
              <c:y val="0.8181468468419240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258576"/>
        <c:crosses val="autoZero"/>
        <c:crossBetween val="midCat"/>
      </c:valAx>
      <c:valAx>
        <c:axId val="556258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Amplitude</a:t>
                </a:r>
                <a:r>
                  <a:rPr lang="en-US" baseline="0"/>
                  <a:t> Peak-To-Peak Voltage (V)</a:t>
                </a:r>
                <a:endParaRPr lang="en-US"/>
              </a:p>
            </c:rich>
          </c:tx>
          <c:layout>
            <c:manualLayout>
              <c:xMode val="edge"/>
              <c:yMode val="edge"/>
              <c:x val="5.0925925925925923E-2"/>
              <c:y val="0.1815750217204806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25821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Amplitude Peak to Peak (V) over the Resistor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208664457483355"/>
          <c:y val="0.36803642638592826"/>
          <c:w val="0.64917067658209382"/>
          <c:h val="0.40009724229974775"/>
        </c:manualLayout>
      </c:layout>
      <c:scatterChart>
        <c:scatterStyle val="lineMarker"/>
        <c:varyColors val="0"/>
        <c:ser>
          <c:idx val="0"/>
          <c:order val="0"/>
          <c:tx>
            <c:strRef>
              <c:f>'[EE233 Lab 1 Plots.xlsx]Sheet1'!$E$1</c:f>
              <c:strCache>
                <c:ptCount val="1"/>
                <c:pt idx="0">
                  <c:v>Amplitude Peak to Peak (V)</c:v>
                </c:pt>
              </c:strCache>
            </c:strRef>
          </c:tx>
          <c:spPr>
            <a:ln w="38100" cap="rnd">
              <a:noFill/>
              <a:round/>
            </a:ln>
            <a:effectLst/>
          </c:spPr>
          <c:marker>
            <c:symbol val="circle"/>
            <c:size val="5"/>
            <c:spPr>
              <a:solidFill>
                <a:schemeClr val="accent1"/>
              </a:solidFill>
              <a:ln w="9525">
                <a:solidFill>
                  <a:schemeClr val="accent1"/>
                </a:solidFill>
              </a:ln>
              <a:effectLst/>
            </c:spPr>
          </c:marker>
          <c:xVal>
            <c:numRef>
              <c:f>'[EE233 Lab 1 Plots.xlsx]Sheet1'!$D$2:$D$17</c:f>
              <c:numCache>
                <c:formatCode>General</c:formatCode>
                <c:ptCount val="16"/>
                <c:pt idx="0">
                  <c:v>10</c:v>
                </c:pt>
                <c:pt idx="1">
                  <c:v>20</c:v>
                </c:pt>
                <c:pt idx="2">
                  <c:v>50</c:v>
                </c:pt>
                <c:pt idx="3">
                  <c:v>100</c:v>
                </c:pt>
                <c:pt idx="4">
                  <c:v>200</c:v>
                </c:pt>
                <c:pt idx="5">
                  <c:v>500</c:v>
                </c:pt>
                <c:pt idx="6">
                  <c:v>1000</c:v>
                </c:pt>
                <c:pt idx="7">
                  <c:v>2000</c:v>
                </c:pt>
                <c:pt idx="8">
                  <c:v>5000</c:v>
                </c:pt>
                <c:pt idx="9">
                  <c:v>10000</c:v>
                </c:pt>
                <c:pt idx="10">
                  <c:v>20000</c:v>
                </c:pt>
                <c:pt idx="11">
                  <c:v>50000</c:v>
                </c:pt>
                <c:pt idx="12">
                  <c:v>100000</c:v>
                </c:pt>
                <c:pt idx="13">
                  <c:v>200000</c:v>
                </c:pt>
                <c:pt idx="14">
                  <c:v>500000</c:v>
                </c:pt>
                <c:pt idx="15">
                  <c:v>1000000</c:v>
                </c:pt>
              </c:numCache>
            </c:numRef>
          </c:xVal>
          <c:yVal>
            <c:numRef>
              <c:f>'[EE233 Lab 1 Plots.xlsx]Sheet1'!$E$2:$E$17</c:f>
              <c:numCache>
                <c:formatCode>General</c:formatCode>
                <c:ptCount val="16"/>
                <c:pt idx="0">
                  <c:v>0</c:v>
                </c:pt>
                <c:pt idx="1">
                  <c:v>0</c:v>
                </c:pt>
                <c:pt idx="2">
                  <c:v>0</c:v>
                </c:pt>
                <c:pt idx="3">
                  <c:v>0</c:v>
                </c:pt>
                <c:pt idx="4">
                  <c:v>0</c:v>
                </c:pt>
                <c:pt idx="5">
                  <c:v>0.13</c:v>
                </c:pt>
                <c:pt idx="6">
                  <c:v>0.41</c:v>
                </c:pt>
                <c:pt idx="7">
                  <c:v>0.87</c:v>
                </c:pt>
                <c:pt idx="8">
                  <c:v>1.47</c:v>
                </c:pt>
                <c:pt idx="9">
                  <c:v>1.72</c:v>
                </c:pt>
                <c:pt idx="10">
                  <c:v>1.85</c:v>
                </c:pt>
                <c:pt idx="11">
                  <c:v>1.94</c:v>
                </c:pt>
                <c:pt idx="12">
                  <c:v>1.97</c:v>
                </c:pt>
                <c:pt idx="13">
                  <c:v>1.98</c:v>
                </c:pt>
                <c:pt idx="14">
                  <c:v>2</c:v>
                </c:pt>
                <c:pt idx="15">
                  <c:v>2</c:v>
                </c:pt>
              </c:numCache>
            </c:numRef>
          </c:yVal>
          <c:smooth val="0"/>
          <c:extLst>
            <c:ext xmlns:c16="http://schemas.microsoft.com/office/drawing/2014/chart" uri="{C3380CC4-5D6E-409C-BE32-E72D297353CC}">
              <c16:uniqueId val="{00000000-CC61-4A81-8EDF-A8B5789B8A99}"/>
            </c:ext>
          </c:extLst>
        </c:ser>
        <c:dLbls>
          <c:showLegendKey val="0"/>
          <c:showVal val="0"/>
          <c:showCatName val="0"/>
          <c:showSerName val="0"/>
          <c:showPercent val="0"/>
          <c:showBubbleSize val="0"/>
        </c:dLbls>
        <c:axId val="567395496"/>
        <c:axId val="567395856"/>
      </c:scatterChart>
      <c:valAx>
        <c:axId val="567395496"/>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Frequency (Hz)</a:t>
                </a:r>
              </a:p>
            </c:rich>
          </c:tx>
          <c:layout>
            <c:manualLayout>
              <c:xMode val="edge"/>
              <c:yMode val="edge"/>
              <c:x val="0.32653269692639769"/>
              <c:y val="0.88799234349849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7395856"/>
        <c:crosses val="autoZero"/>
        <c:crossBetween val="midCat"/>
      </c:valAx>
      <c:valAx>
        <c:axId val="567395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Amplitude Peak-To-Peak Voltage (V)</a:t>
                </a:r>
              </a:p>
            </c:rich>
          </c:tx>
          <c:layout>
            <c:manualLayout>
              <c:xMode val="edge"/>
              <c:yMode val="edge"/>
              <c:x val="5.5813293608569202E-3"/>
              <c:y val="0.1975319383419613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73954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7c654ed7-066f-424b-bd5a-3e349f3b66bb"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5E60150C6776E42A21DE7D27EBFF46F" ma:contentTypeVersion="10" ma:contentTypeDescription="Create a new document." ma:contentTypeScope="" ma:versionID="77c4241a6f5a2bcf11e5a607e2e597d1">
  <xsd:schema xmlns:xsd="http://www.w3.org/2001/XMLSchema" xmlns:xs="http://www.w3.org/2001/XMLSchema" xmlns:p="http://schemas.microsoft.com/office/2006/metadata/properties" xmlns:ns3="7c654ed7-066f-424b-bd5a-3e349f3b66bb" xmlns:ns4="bb2c65ec-f850-4de3-a7d7-a897a5450403" targetNamespace="http://schemas.microsoft.com/office/2006/metadata/properties" ma:root="true" ma:fieldsID="ebe942030f6c49c57be16f055e29b9e1" ns3:_="" ns4:_="">
    <xsd:import namespace="7c654ed7-066f-424b-bd5a-3e349f3b66bb"/>
    <xsd:import namespace="bb2c65ec-f850-4de3-a7d7-a897a545040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654ed7-066f-424b-bd5a-3e349f3b66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_activity" ma:index="14"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b2c65ec-f850-4de3-a7d7-a897a545040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324DB6-A951-7847-8142-050E1DBD6929}">
  <ds:schemaRefs>
    <ds:schemaRef ds:uri="http://schemas.openxmlformats.org/officeDocument/2006/bibliography"/>
  </ds:schemaRefs>
</ds:datastoreItem>
</file>

<file path=customXml/itemProps2.xml><?xml version="1.0" encoding="utf-8"?>
<ds:datastoreItem xmlns:ds="http://schemas.openxmlformats.org/officeDocument/2006/customXml" ds:itemID="{81FE8C23-2E59-45B0-8E76-3E75DB97E5CE}">
  <ds:schemaRefs>
    <ds:schemaRef ds:uri="http://schemas.microsoft.com/sharepoint/v3/contenttype/forms"/>
  </ds:schemaRefs>
</ds:datastoreItem>
</file>

<file path=customXml/itemProps3.xml><?xml version="1.0" encoding="utf-8"?>
<ds:datastoreItem xmlns:ds="http://schemas.openxmlformats.org/officeDocument/2006/customXml" ds:itemID="{A82CB46C-43F2-4D94-96A3-FABB9C1985ED}">
  <ds:schemaRefs>
    <ds:schemaRef ds:uri="http://schemas.microsoft.com/office/2006/metadata/properties"/>
    <ds:schemaRef ds:uri="http://schemas.microsoft.com/office/infopath/2007/PartnerControls"/>
    <ds:schemaRef ds:uri="7c654ed7-066f-424b-bd5a-3e349f3b66bb"/>
  </ds:schemaRefs>
</ds:datastoreItem>
</file>

<file path=customXml/itemProps4.xml><?xml version="1.0" encoding="utf-8"?>
<ds:datastoreItem xmlns:ds="http://schemas.openxmlformats.org/officeDocument/2006/customXml" ds:itemID="{BA8053EB-0E7D-427B-8E81-607B981FFE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654ed7-066f-424b-bd5a-3e349f3b66bb"/>
    <ds:schemaRef ds:uri="bb2c65ec-f850-4de3-a7d7-a897a54504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6b6dd5b-f02f-441a-99a0-162ac5060bd2}" enabled="0" method="" siteId="{f6b6dd5b-f02f-441a-99a0-162ac5060bd2}" removed="1"/>
</clbl:labelList>
</file>

<file path=docProps/app.xml><?xml version="1.0" encoding="utf-8"?>
<Properties xmlns="http://schemas.openxmlformats.org/officeDocument/2006/extended-properties" xmlns:vt="http://schemas.openxmlformats.org/officeDocument/2006/docPropsVTypes">
  <Template>.~WRD0000</Template>
  <TotalTime>0</TotalTime>
  <Pages>5</Pages>
  <Words>2115</Words>
  <Characters>12059</Characters>
  <Application>Microsoft Office Word</Application>
  <DocSecurity>0</DocSecurity>
  <Lines>100</Lines>
  <Paragraphs>28</Paragraphs>
  <ScaleCrop>false</ScaleCrop>
  <Company>Tina's consultant</Company>
  <LinksUpToDate>false</LinksUpToDate>
  <CharactersWithSpaces>14146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Submission Format for IMS2004 (Title in 18-point Times font)</dc:title>
  <dc:subject/>
  <dc:creator>Tina Quach</dc:creator>
  <cp:keywords/>
  <cp:lastModifiedBy>Joshua Jiao</cp:lastModifiedBy>
  <cp:revision>2</cp:revision>
  <cp:lastPrinted>2024-04-15T02:00:00Z</cp:lastPrinted>
  <dcterms:created xsi:type="dcterms:W3CDTF">2024-07-30T19:37:00Z</dcterms:created>
  <dcterms:modified xsi:type="dcterms:W3CDTF">2024-07-30T19:37:00Z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0x01010005E60150C6776E42A21DE7D27EBFF46F</vt:lpwstr>
  </property>
</Properties>
</file>